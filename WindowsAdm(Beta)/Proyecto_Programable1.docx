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CR" w:eastAsia="en-US"/>
        </w:rPr>
        <w:id w:val="1251386016"/>
        <w:docPartObj>
          <w:docPartGallery w:val="Cover Pages"/>
          <w:docPartUnique/>
        </w:docPartObj>
      </w:sdtPr>
      <w:sdtEndPr/>
      <w:sdtContent>
        <w:p w:rsidR="002361E7" w:rsidRDefault="002361E7">
          <w:pPr>
            <w:pStyle w:val="Sinespaciado"/>
          </w:pPr>
          <w:r>
            <w:rPr>
              <w:noProof/>
            </w:rPr>
            <w:drawing>
              <wp:anchor distT="0" distB="0" distL="114300" distR="114300" simplePos="0" relativeHeight="251663360" behindDoc="1" locked="0" layoutInCell="1" allowOverlap="1" wp14:anchorId="42528FB8" wp14:editId="74605231">
                <wp:simplePos x="0" y="0"/>
                <wp:positionH relativeFrom="column">
                  <wp:posOffset>514350</wp:posOffset>
                </wp:positionH>
                <wp:positionV relativeFrom="paragraph">
                  <wp:posOffset>8255</wp:posOffset>
                </wp:positionV>
                <wp:extent cx="4762500" cy="1428750"/>
                <wp:effectExtent l="0" t="0" r="0" b="0"/>
                <wp:wrapTight wrapText="bothSides">
                  <wp:wrapPolygon edited="0">
                    <wp:start x="0" y="0"/>
                    <wp:lineTo x="0" y="21312"/>
                    <wp:lineTo x="21514" y="21312"/>
                    <wp:lineTo x="21514" y="0"/>
                    <wp:lineTo x="0" y="0"/>
                  </wp:wrapPolygon>
                </wp:wrapTight>
                <wp:docPr id="11" name="Imagen 11" descr="Resultado de imagen de UNIVERSIDAD HISPANOAMER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UNIVERSIDAD HISPANOAMERICA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428750"/>
                        </a:xfrm>
                        <a:prstGeom prst="rect">
                          <a:avLst/>
                        </a:prstGeom>
                        <a:noFill/>
                        <a:ln>
                          <a:noFill/>
                        </a:ln>
                      </pic:spPr>
                    </pic:pic>
                  </a:graphicData>
                </a:graphic>
              </wp:anchor>
            </w:drawing>
          </w: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7E06EEE"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wGGy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DD5sBhskAAAoAQEA&#10;DgAAAAAAAAAAAAAAAAAuAgAAZHJzL2Uyb0RvYy54bWxQSwECLQAUAAYACAAAACEAXWZITNwAAAAG&#10;AQAADwAAAAAAAAAAAAAAAAB1JgAAZHJzL2Rvd25yZXYueG1sUEsFBgAAAAAEAAQA8wAAAH4nAAAA&#10;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1E7" w:rsidRPr="002361E7" w:rsidRDefault="00374852">
                                <w:pPr>
                                  <w:pStyle w:val="Sinespaciado"/>
                                  <w:rPr>
                                    <w:b/>
                                    <w:color w:val="4472C4" w:themeColor="accent1"/>
                                    <w:sz w:val="26"/>
                                    <w:szCs w:val="26"/>
                                  </w:rPr>
                                </w:pPr>
                                <w:sdt>
                                  <w:sdtPr>
                                    <w:rPr>
                                      <w:b/>
                                      <w:color w:val="4472C4" w:themeColor="accent1"/>
                                      <w:sz w:val="26"/>
                                      <w:szCs w:val="26"/>
                                    </w:rPr>
                                    <w:alias w:val="Autor"/>
                                    <w:tag w:val=""/>
                                    <w:id w:val="-2120907930"/>
                                    <w:dataBinding w:prefixMappings="xmlns:ns0='http://purl.org/dc/elements/1.1/' xmlns:ns1='http://schemas.openxmlformats.org/package/2006/metadata/core-properties' " w:xpath="/ns1:coreProperties[1]/ns0:creator[1]" w:storeItemID="{6C3C8BC8-F283-45AE-878A-BAB7291924A1}"/>
                                    <w:text/>
                                  </w:sdtPr>
                                  <w:sdtEndPr/>
                                  <w:sdtContent>
                                    <w:r w:rsidR="00187D51">
                                      <w:rPr>
                                        <w:b/>
                                        <w:color w:val="4472C4" w:themeColor="accent1"/>
                                        <w:sz w:val="26"/>
                                        <w:szCs w:val="26"/>
                                      </w:rPr>
                                      <w:t>MARIA FERNANDA ACUÑA SALAS</w:t>
                                    </w:r>
                                  </w:sdtContent>
                                </w:sdt>
                              </w:p>
                              <w:p w:rsidR="002361E7" w:rsidRPr="002361E7" w:rsidRDefault="00374852">
                                <w:pPr>
                                  <w:pStyle w:val="Sinespaciado"/>
                                  <w:rPr>
                                    <w:b/>
                                    <w:color w:val="595959" w:themeColor="text1" w:themeTint="A6"/>
                                    <w:sz w:val="20"/>
                                    <w:szCs w:val="20"/>
                                  </w:rPr>
                                </w:pPr>
                                <w:sdt>
                                  <w:sdtPr>
                                    <w:rPr>
                                      <w:rFonts w:cs="Times New Roman"/>
                                      <w:b/>
                                      <w:caps/>
                                      <w:color w:val="595959" w:themeColor="text1" w:themeTint="A6"/>
                                      <w:sz w:val="20"/>
                                      <w:szCs w:val="20"/>
                                    </w:rPr>
                                    <w:alias w:val="Compañía"/>
                                    <w:tag w:val=""/>
                                    <w:id w:val="1145625228"/>
                                    <w:dataBinding w:prefixMappings="xmlns:ns0='http://schemas.openxmlformats.org/officeDocument/2006/extended-properties' " w:xpath="/ns0:Properties[1]/ns0:Company[1]" w:storeItemID="{6668398D-A668-4E3E-A5EB-62B293D839F1}"/>
                                    <w:text/>
                                  </w:sdtPr>
                                  <w:sdtEndPr/>
                                  <w:sdtContent>
                                    <w:r w:rsidR="00187D51">
                                      <w:rPr>
                                        <w:rFonts w:cs="Times New Roman"/>
                                        <w:b/>
                                        <w:caps/>
                                        <w:color w:val="595959" w:themeColor="text1" w:themeTint="A6"/>
                                        <w:sz w:val="20"/>
                                        <w:szCs w:val="20"/>
                                      </w:rPr>
                                      <w:t>u</w:t>
                                    </w:r>
                                    <w:r w:rsidR="002361E7">
                                      <w:rPr>
                                        <w:rFonts w:cs="Times New Roman"/>
                                        <w:b/>
                                        <w:caps/>
                                        <w:color w:val="595959" w:themeColor="text1" w:themeTint="A6"/>
                                        <w:sz w:val="20"/>
                                        <w:szCs w:val="20"/>
                                      </w:rPr>
                                      <w:t>NIVERSIDAD HISPANOAMERICANA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s0ZEEHYCAABbBQAADgAAAAAAAAAA&#10;AAAAAAAuAgAAZHJzL2Uyb0RvYy54bWxQSwECLQAUAAYACAAAACEA0UvQbtkAAAAEAQAADwAAAAAA&#10;AAAAAAAAAADQBAAAZHJzL2Rvd25yZXYueG1sUEsFBgAAAAAEAAQA8wAAANYFAAAAAA==&#10;" filled="f" stroked="f" strokeweight=".5pt">
                    <v:textbox style="mso-fit-shape-to-text:t" inset="0,0,0,0">
                      <w:txbxContent>
                        <w:p w:rsidR="002361E7" w:rsidRPr="002361E7" w:rsidRDefault="00587BE0">
                          <w:pPr>
                            <w:pStyle w:val="Sinespaciado"/>
                            <w:rPr>
                              <w:b/>
                              <w:color w:val="4472C4" w:themeColor="accent1"/>
                              <w:sz w:val="26"/>
                              <w:szCs w:val="26"/>
                            </w:rPr>
                          </w:pPr>
                          <w:sdt>
                            <w:sdtPr>
                              <w:rPr>
                                <w:b/>
                                <w:color w:val="4472C4" w:themeColor="accent1"/>
                                <w:sz w:val="26"/>
                                <w:szCs w:val="26"/>
                              </w:rPr>
                              <w:alias w:val="Autor"/>
                              <w:tag w:val=""/>
                              <w:id w:val="-2120907930"/>
                              <w:dataBinding w:prefixMappings="xmlns:ns0='http://purl.org/dc/elements/1.1/' xmlns:ns1='http://schemas.openxmlformats.org/package/2006/metadata/core-properties' " w:xpath="/ns1:coreProperties[1]/ns0:creator[1]" w:storeItemID="{6C3C8BC8-F283-45AE-878A-BAB7291924A1}"/>
                              <w:text/>
                            </w:sdtPr>
                            <w:sdtEndPr/>
                            <w:sdtContent>
                              <w:r w:rsidR="00187D51">
                                <w:rPr>
                                  <w:b/>
                                  <w:color w:val="4472C4" w:themeColor="accent1"/>
                                  <w:sz w:val="26"/>
                                  <w:szCs w:val="26"/>
                                </w:rPr>
                                <w:t>MARIA FERNANDA ACUÑA SALAS</w:t>
                              </w:r>
                            </w:sdtContent>
                          </w:sdt>
                        </w:p>
                        <w:p w:rsidR="002361E7" w:rsidRPr="002361E7" w:rsidRDefault="00587BE0">
                          <w:pPr>
                            <w:pStyle w:val="Sinespaciado"/>
                            <w:rPr>
                              <w:b/>
                              <w:color w:val="595959" w:themeColor="text1" w:themeTint="A6"/>
                              <w:sz w:val="20"/>
                              <w:szCs w:val="20"/>
                            </w:rPr>
                          </w:pPr>
                          <w:sdt>
                            <w:sdtPr>
                              <w:rPr>
                                <w:rFonts w:cs="Times New Roman"/>
                                <w:b/>
                                <w:caps/>
                                <w:color w:val="595959" w:themeColor="text1" w:themeTint="A6"/>
                                <w:sz w:val="20"/>
                                <w:szCs w:val="20"/>
                              </w:rPr>
                              <w:alias w:val="Compañía"/>
                              <w:tag w:val=""/>
                              <w:id w:val="1145625228"/>
                              <w:dataBinding w:prefixMappings="xmlns:ns0='http://schemas.openxmlformats.org/officeDocument/2006/extended-properties' " w:xpath="/ns0:Properties[1]/ns0:Company[1]" w:storeItemID="{6668398D-A668-4E3E-A5EB-62B293D839F1}"/>
                              <w:text/>
                            </w:sdtPr>
                            <w:sdtEndPr/>
                            <w:sdtContent>
                              <w:r w:rsidR="00187D51">
                                <w:rPr>
                                  <w:rFonts w:cs="Times New Roman"/>
                                  <w:b/>
                                  <w:caps/>
                                  <w:color w:val="595959" w:themeColor="text1" w:themeTint="A6"/>
                                  <w:sz w:val="20"/>
                                  <w:szCs w:val="20"/>
                                </w:rPr>
                                <w:t>u</w:t>
                              </w:r>
                              <w:r w:rsidR="002361E7">
                                <w:rPr>
                                  <w:rFonts w:cs="Times New Roman"/>
                                  <w:b/>
                                  <w:caps/>
                                  <w:color w:val="595959" w:themeColor="text1" w:themeTint="A6"/>
                                  <w:sz w:val="20"/>
                                  <w:szCs w:val="20"/>
                                </w:rPr>
                                <w:t>NIVERSIDAD HISPANOAMERICANA</w:t>
                              </w:r>
                            </w:sdtContent>
                          </w:sdt>
                        </w:p>
                      </w:txbxContent>
                    </v:textbox>
                    <w10:wrap anchorx="page" anchory="page"/>
                  </v:shape>
                </w:pict>
              </mc:Fallback>
            </mc:AlternateContent>
          </w:r>
        </w:p>
        <w:p w:rsidR="002D0DA4" w:rsidRDefault="002361E7">
          <w:r>
            <w:rPr>
              <w:noProof/>
              <w:lang w:eastAsia="es-ES"/>
            </w:rPr>
            <mc:AlternateContent>
              <mc:Choice Requires="wps">
                <w:drawing>
                  <wp:anchor distT="0" distB="0" distL="114300" distR="114300" simplePos="0" relativeHeight="251665408" behindDoc="0" locked="0" layoutInCell="1" allowOverlap="1" wp14:anchorId="55B82376" wp14:editId="1435396A">
                    <wp:simplePos x="0" y="0"/>
                    <wp:positionH relativeFrom="page">
                      <wp:posOffset>2714625</wp:posOffset>
                    </wp:positionH>
                    <wp:positionV relativeFrom="page">
                      <wp:posOffset>3029181</wp:posOffset>
                    </wp:positionV>
                    <wp:extent cx="4276725" cy="395287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276725" cy="3952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1E7" w:rsidRPr="002361E7" w:rsidRDefault="00374852" w:rsidP="002361E7">
                                <w:pPr>
                                  <w:pStyle w:val="Sinespaciado"/>
                                  <w:rPr>
                                    <w:rFonts w:eastAsiaTheme="majorEastAsia" w:cstheme="majorBidi"/>
                                    <w:b/>
                                    <w:color w:val="307CD8"/>
                                    <w:sz w:val="72"/>
                                    <w:szCs w:val="72"/>
                                  </w:rPr>
                                </w:pPr>
                                <w:sdt>
                                  <w:sdtPr>
                                    <w:rPr>
                                      <w:rFonts w:eastAsiaTheme="majorEastAsia" w:cstheme="majorBidi"/>
                                      <w:b/>
                                      <w:color w:val="307CD8"/>
                                      <w:sz w:val="72"/>
                                      <w:szCs w:val="72"/>
                                    </w:rPr>
                                    <w:alias w:val="Título"/>
                                    <w:tag w:val=""/>
                                    <w:id w:val="-1862264153"/>
                                    <w:dataBinding w:prefixMappings="xmlns:ns0='http://purl.org/dc/elements/1.1/' xmlns:ns1='http://schemas.openxmlformats.org/package/2006/metadata/core-properties' " w:xpath="/ns1:coreProperties[1]/ns0:title[1]" w:storeItemID="{6C3C8BC8-F283-45AE-878A-BAB7291924A1}"/>
                                    <w:text/>
                                  </w:sdtPr>
                                  <w:sdtEndPr/>
                                  <w:sdtContent>
                                    <w:r w:rsidR="00187D51">
                                      <w:rPr>
                                        <w:rFonts w:eastAsiaTheme="majorEastAsia" w:cstheme="majorBidi"/>
                                        <w:b/>
                                        <w:color w:val="307CD8"/>
                                        <w:sz w:val="72"/>
                                        <w:szCs w:val="72"/>
                                      </w:rPr>
                                      <w:t xml:space="preserve">Proyecto </w:t>
                                    </w:r>
                                    <w:r w:rsidR="00187D51" w:rsidRPr="00C57F83">
                                      <w:rPr>
                                        <w:rFonts w:eastAsiaTheme="majorEastAsia" w:cstheme="majorBidi"/>
                                        <w:b/>
                                        <w:color w:val="307CD8"/>
                                        <w:sz w:val="72"/>
                                        <w:szCs w:val="72"/>
                                      </w:rPr>
                                      <w:t>Programable</w:t>
                                    </w:r>
                                    <w:r w:rsidR="00187D51">
                                      <w:rPr>
                                        <w:rFonts w:eastAsiaTheme="majorEastAsia" w:cstheme="majorBidi"/>
                                        <w:b/>
                                        <w:color w:val="307CD8"/>
                                        <w:sz w:val="72"/>
                                        <w:szCs w:val="72"/>
                                      </w:rPr>
                                      <w:t xml:space="preserve"> (</w:t>
                                    </w:r>
                                    <w:r w:rsidR="004E3333">
                                      <w:rPr>
                                        <w:rFonts w:eastAsiaTheme="majorEastAsia" w:cstheme="majorBidi"/>
                                        <w:b/>
                                        <w:color w:val="307CD8"/>
                                        <w:sz w:val="72"/>
                                        <w:szCs w:val="72"/>
                                      </w:rPr>
                                      <w:t>Visor de Procesos/Servicios</w:t>
                                    </w:r>
                                    <w:r w:rsidR="00187D51">
                                      <w:rPr>
                                        <w:rFonts w:eastAsiaTheme="majorEastAsia" w:cstheme="majorBidi"/>
                                        <w:b/>
                                        <w:color w:val="307CD8"/>
                                        <w:sz w:val="72"/>
                                        <w:szCs w:val="72"/>
                                      </w:rPr>
                                      <w:t>).</w:t>
                                    </w:r>
                                  </w:sdtContent>
                                </w:sdt>
                                <w:r w:rsidR="00187D51">
                                  <w:rPr>
                                    <w:rFonts w:eastAsiaTheme="majorEastAsia" w:cstheme="majorBidi"/>
                                    <w:b/>
                                    <w:color w:val="307CD8"/>
                                    <w:sz w:val="72"/>
                                    <w:szCs w:val="72"/>
                                  </w:rPr>
                                  <w:t xml:space="preserve"> </w:t>
                                </w:r>
                              </w:p>
                              <w:p w:rsidR="002361E7" w:rsidRDefault="00374852" w:rsidP="002361E7">
                                <w:pPr>
                                  <w:spacing w:before="120"/>
                                  <w:rPr>
                                    <w:b/>
                                    <w:color w:val="307CD8"/>
                                    <w:sz w:val="48"/>
                                    <w:szCs w:val="48"/>
                                  </w:rPr>
                                </w:pPr>
                                <w:sdt>
                                  <w:sdtPr>
                                    <w:rPr>
                                      <w:b/>
                                      <w:color w:val="307CD8"/>
                                      <w:sz w:val="48"/>
                                      <w:szCs w:val="48"/>
                                    </w:rPr>
                                    <w:alias w:val="Subtítulo"/>
                                    <w:tag w:val=""/>
                                    <w:id w:val="-786433471"/>
                                    <w:dataBinding w:prefixMappings="xmlns:ns0='http://purl.org/dc/elements/1.1/' xmlns:ns1='http://schemas.openxmlformats.org/package/2006/metadata/core-properties' " w:xpath="/ns1:coreProperties[1]/ns0:subject[1]" w:storeItemID="{6C3C8BC8-F283-45AE-878A-BAB7291924A1}"/>
                                    <w:text/>
                                  </w:sdtPr>
                                  <w:sdtEndPr/>
                                  <w:sdtContent>
                                    <w:r w:rsidR="002361E7">
                                      <w:rPr>
                                        <w:b/>
                                        <w:color w:val="307CD8"/>
                                        <w:sz w:val="48"/>
                                        <w:szCs w:val="48"/>
                                      </w:rPr>
                                      <w:t>Bachillerato Ingeniería Informática</w:t>
                                    </w:r>
                                  </w:sdtContent>
                                </w:sdt>
                                <w:r w:rsidR="002361E7" w:rsidRPr="002361E7">
                                  <w:rPr>
                                    <w:b/>
                                    <w:color w:val="307CD8"/>
                                    <w:sz w:val="48"/>
                                    <w:szCs w:val="48"/>
                                  </w:rPr>
                                  <w:t xml:space="preserve"> </w:t>
                                </w:r>
                              </w:p>
                              <w:p w:rsidR="00187D51" w:rsidRPr="002361E7" w:rsidRDefault="002361E7" w:rsidP="002361E7">
                                <w:pPr>
                                  <w:spacing w:before="120"/>
                                  <w:rPr>
                                    <w:noProof/>
                                    <w:color w:val="307CD8"/>
                                    <w:sz w:val="40"/>
                                    <w:szCs w:val="40"/>
                                  </w:rPr>
                                </w:pPr>
                                <w:r w:rsidRPr="002361E7">
                                  <w:rPr>
                                    <w:b/>
                                    <w:color w:val="307CD8"/>
                                    <w:sz w:val="48"/>
                                    <w:szCs w:val="48"/>
                                  </w:rPr>
                                  <w:fldChar w:fldCharType="begin"/>
                                </w:r>
                                <w:r>
                                  <w:rPr>
                                    <w:b/>
                                    <w:color w:val="307CD8"/>
                                    <w:sz w:val="48"/>
                                    <w:szCs w:val="48"/>
                                  </w:rPr>
                                  <w:instrText xml:space="preserve"> = Sub \* MERGEFORMAT </w:instrText>
                                </w:r>
                                <w:r w:rsidRPr="002361E7">
                                  <w:rPr>
                                    <w:b/>
                                    <w:color w:val="307CD8"/>
                                    <w:sz w:val="48"/>
                                    <w:szCs w:val="48"/>
                                  </w:rPr>
                                  <w:fldChar w:fldCharType="separate"/>
                                </w:r>
                                <w:r w:rsidR="00187D51">
                                  <w:rPr>
                                    <w:noProof/>
                                    <w:color w:val="307CD8"/>
                                    <w:sz w:val="40"/>
                                    <w:szCs w:val="40"/>
                                  </w:rPr>
                                  <w:t xml:space="preserve">Profesor : </w:t>
                                </w:r>
                                <w:r w:rsidR="00187D51" w:rsidRPr="00187D51">
                                  <w:rPr>
                                    <w:noProof/>
                                    <w:color w:val="307CD8"/>
                                    <w:sz w:val="40"/>
                                    <w:szCs w:val="40"/>
                                  </w:rPr>
                                  <w:t>Yaser Augusto Castillo Bravo</w:t>
                                </w:r>
                              </w:p>
                              <w:tbl>
                                <w:tblPr>
                                  <w:tblW w:w="5000" w:type="pct"/>
                                  <w:tblCellSpacing w:w="7" w:type="dxa"/>
                                  <w:tblCellMar>
                                    <w:top w:w="30" w:type="dxa"/>
                                    <w:left w:w="30" w:type="dxa"/>
                                    <w:bottom w:w="30" w:type="dxa"/>
                                    <w:right w:w="30" w:type="dxa"/>
                                  </w:tblCellMar>
                                  <w:tblLook w:val="04A0" w:firstRow="1" w:lastRow="0" w:firstColumn="1" w:lastColumn="0" w:noHBand="0" w:noVBand="1"/>
                                </w:tblPr>
                                <w:tblGrid>
                                  <w:gridCol w:w="3362"/>
                                  <w:gridCol w:w="3363"/>
                                </w:tblGrid>
                                <w:tr w:rsidR="00187D51" w:rsidRPr="00187D51" w:rsidTr="00187D51">
                                  <w:trPr>
                                    <w:tblCellSpacing w:w="7" w:type="dxa"/>
                                  </w:trPr>
                                  <w:tc>
                                    <w:tcPr>
                                      <w:tcW w:w="0" w:type="auto"/>
                                      <w:vAlign w:val="center"/>
                                      <w:hideMark/>
                                    </w:tcPr>
                                    <w:p w:rsidR="00187D51" w:rsidRPr="00187D51" w:rsidRDefault="00187D51" w:rsidP="00187D51">
                                      <w:pPr>
                                        <w:spacing w:after="0" w:line="240" w:lineRule="auto"/>
                                        <w:rPr>
                                          <w:rFonts w:ascii="Times New Roman" w:eastAsia="Times New Roman" w:hAnsi="Times New Roman" w:cs="Times New Roman"/>
                                          <w:sz w:val="24"/>
                                          <w:szCs w:val="24"/>
                                          <w:lang w:val="es-ES" w:eastAsia="es-ES"/>
                                        </w:rPr>
                                      </w:pPr>
                                    </w:p>
                                  </w:tc>
                                  <w:tc>
                                    <w:tcPr>
                                      <w:tcW w:w="0" w:type="auto"/>
                                      <w:vAlign w:val="center"/>
                                      <w:hideMark/>
                                    </w:tcPr>
                                    <w:p w:rsidR="00187D51" w:rsidRPr="00187D51" w:rsidRDefault="00187D51" w:rsidP="00187D51">
                                      <w:pPr>
                                        <w:spacing w:after="0" w:line="240" w:lineRule="auto"/>
                                        <w:rPr>
                                          <w:rFonts w:ascii="Times New Roman" w:eastAsia="Times New Roman" w:hAnsi="Times New Roman" w:cs="Times New Roman"/>
                                          <w:sz w:val="24"/>
                                          <w:szCs w:val="24"/>
                                          <w:lang w:val="es-ES" w:eastAsia="es-ES"/>
                                        </w:rPr>
                                      </w:pPr>
                                    </w:p>
                                  </w:tc>
                                </w:tr>
                              </w:tbl>
                              <w:p w:rsidR="002361E7" w:rsidRPr="002361E7" w:rsidRDefault="002361E7" w:rsidP="002361E7">
                                <w:pPr>
                                  <w:spacing w:before="120"/>
                                  <w:rPr>
                                    <w:color w:val="307CD8"/>
                                    <w:sz w:val="40"/>
                                    <w:szCs w:val="40"/>
                                  </w:rPr>
                                </w:pPr>
                                <w:r w:rsidRPr="002361E7">
                                  <w:rPr>
                                    <w:noProof/>
                                    <w:color w:val="307CD8"/>
                                    <w:sz w:val="40"/>
                                    <w:szCs w:val="40"/>
                                  </w:rPr>
                                  <w:t xml:space="preserve"> </w:t>
                                </w:r>
                                <w:r w:rsidRPr="002361E7">
                                  <w:rPr>
                                    <w:b/>
                                    <w:color w:val="307CD8"/>
                                    <w:sz w:val="40"/>
                                    <w:szCs w:val="4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5B82376" id="_x0000_t202" coordsize="21600,21600" o:spt="202" path="m,l,21600r21600,l21600,xe">
                    <v:stroke joinstyle="miter"/>
                    <v:path gradientshapeok="t" o:connecttype="rect"/>
                  </v:shapetype>
                  <v:shape id="Cuadro de texto 1" o:spid="_x0000_s1027" type="#_x0000_t202" style="position:absolute;margin-left:213.75pt;margin-top:238.5pt;width:336.75pt;height:311.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" filled="f" stroked="f" strokeweight=".5pt">
                    <v:textbox inset="0,0,0,0">
                      <w:txbxContent>
                        <w:p w:rsidR="002361E7" w:rsidRPr="002361E7" w:rsidRDefault="00374852" w:rsidP="002361E7">
                          <w:pPr>
                            <w:pStyle w:val="Sinespaciado"/>
                            <w:rPr>
                              <w:rFonts w:eastAsiaTheme="majorEastAsia" w:cstheme="majorBidi"/>
                              <w:b/>
                              <w:color w:val="307CD8"/>
                              <w:sz w:val="72"/>
                              <w:szCs w:val="72"/>
                            </w:rPr>
                          </w:pPr>
                          <w:sdt>
                            <w:sdtPr>
                              <w:rPr>
                                <w:rFonts w:eastAsiaTheme="majorEastAsia" w:cstheme="majorBidi"/>
                                <w:b/>
                                <w:color w:val="307CD8"/>
                                <w:sz w:val="72"/>
                                <w:szCs w:val="72"/>
                              </w:rPr>
                              <w:alias w:val="Título"/>
                              <w:tag w:val=""/>
                              <w:id w:val="-1862264153"/>
                              <w:dataBinding w:prefixMappings="xmlns:ns0='http://purl.org/dc/elements/1.1/' xmlns:ns1='http://schemas.openxmlformats.org/package/2006/metadata/core-properties' " w:xpath="/ns1:coreProperties[1]/ns0:title[1]" w:storeItemID="{6C3C8BC8-F283-45AE-878A-BAB7291924A1}"/>
                              <w:text/>
                            </w:sdtPr>
                            <w:sdtEndPr/>
                            <w:sdtContent>
                              <w:r w:rsidR="00187D51">
                                <w:rPr>
                                  <w:rFonts w:eastAsiaTheme="majorEastAsia" w:cstheme="majorBidi"/>
                                  <w:b/>
                                  <w:color w:val="307CD8"/>
                                  <w:sz w:val="72"/>
                                  <w:szCs w:val="72"/>
                                </w:rPr>
                                <w:t xml:space="preserve">Proyecto </w:t>
                              </w:r>
                              <w:r w:rsidR="00187D51" w:rsidRPr="00C57F83">
                                <w:rPr>
                                  <w:rFonts w:eastAsiaTheme="majorEastAsia" w:cstheme="majorBidi"/>
                                  <w:b/>
                                  <w:color w:val="307CD8"/>
                                  <w:sz w:val="72"/>
                                  <w:szCs w:val="72"/>
                                </w:rPr>
                                <w:t>Programable</w:t>
                              </w:r>
                              <w:r w:rsidR="00187D51">
                                <w:rPr>
                                  <w:rFonts w:eastAsiaTheme="majorEastAsia" w:cstheme="majorBidi"/>
                                  <w:b/>
                                  <w:color w:val="307CD8"/>
                                  <w:sz w:val="72"/>
                                  <w:szCs w:val="72"/>
                                </w:rPr>
                                <w:t xml:space="preserve"> (</w:t>
                              </w:r>
                              <w:r w:rsidR="004E3333">
                                <w:rPr>
                                  <w:rFonts w:eastAsiaTheme="majorEastAsia" w:cstheme="majorBidi"/>
                                  <w:b/>
                                  <w:color w:val="307CD8"/>
                                  <w:sz w:val="72"/>
                                  <w:szCs w:val="72"/>
                                </w:rPr>
                                <w:t>Visor de Procesos/Servicios</w:t>
                              </w:r>
                              <w:r w:rsidR="00187D51">
                                <w:rPr>
                                  <w:rFonts w:eastAsiaTheme="majorEastAsia" w:cstheme="majorBidi"/>
                                  <w:b/>
                                  <w:color w:val="307CD8"/>
                                  <w:sz w:val="72"/>
                                  <w:szCs w:val="72"/>
                                </w:rPr>
                                <w:t>).</w:t>
                              </w:r>
                            </w:sdtContent>
                          </w:sdt>
                          <w:r w:rsidR="00187D51">
                            <w:rPr>
                              <w:rFonts w:eastAsiaTheme="majorEastAsia" w:cstheme="majorBidi"/>
                              <w:b/>
                              <w:color w:val="307CD8"/>
                              <w:sz w:val="72"/>
                              <w:szCs w:val="72"/>
                            </w:rPr>
                            <w:t xml:space="preserve"> </w:t>
                          </w:r>
                        </w:p>
                        <w:p w:rsidR="002361E7" w:rsidRDefault="00374852" w:rsidP="002361E7">
                          <w:pPr>
                            <w:spacing w:before="120"/>
                            <w:rPr>
                              <w:b/>
                              <w:color w:val="307CD8"/>
                              <w:sz w:val="48"/>
                              <w:szCs w:val="48"/>
                            </w:rPr>
                          </w:pPr>
                          <w:sdt>
                            <w:sdtPr>
                              <w:rPr>
                                <w:b/>
                                <w:color w:val="307CD8"/>
                                <w:sz w:val="48"/>
                                <w:szCs w:val="48"/>
                              </w:rPr>
                              <w:alias w:val="Subtítulo"/>
                              <w:tag w:val=""/>
                              <w:id w:val="-786433471"/>
                              <w:dataBinding w:prefixMappings="xmlns:ns0='http://purl.org/dc/elements/1.1/' xmlns:ns1='http://schemas.openxmlformats.org/package/2006/metadata/core-properties' " w:xpath="/ns1:coreProperties[1]/ns0:subject[1]" w:storeItemID="{6C3C8BC8-F283-45AE-878A-BAB7291924A1}"/>
                              <w:text/>
                            </w:sdtPr>
                            <w:sdtEndPr/>
                            <w:sdtContent>
                              <w:r w:rsidR="002361E7">
                                <w:rPr>
                                  <w:b/>
                                  <w:color w:val="307CD8"/>
                                  <w:sz w:val="48"/>
                                  <w:szCs w:val="48"/>
                                </w:rPr>
                                <w:t>Bachillerato Ingeniería Informática</w:t>
                              </w:r>
                            </w:sdtContent>
                          </w:sdt>
                          <w:r w:rsidR="002361E7" w:rsidRPr="002361E7">
                            <w:rPr>
                              <w:b/>
                              <w:color w:val="307CD8"/>
                              <w:sz w:val="48"/>
                              <w:szCs w:val="48"/>
                            </w:rPr>
                            <w:t xml:space="preserve"> </w:t>
                          </w:r>
                        </w:p>
                        <w:p w:rsidR="00187D51" w:rsidRPr="002361E7" w:rsidRDefault="002361E7" w:rsidP="002361E7">
                          <w:pPr>
                            <w:spacing w:before="120"/>
                            <w:rPr>
                              <w:noProof/>
                              <w:color w:val="307CD8"/>
                              <w:sz w:val="40"/>
                              <w:szCs w:val="40"/>
                            </w:rPr>
                          </w:pPr>
                          <w:r w:rsidRPr="002361E7">
                            <w:rPr>
                              <w:b/>
                              <w:color w:val="307CD8"/>
                              <w:sz w:val="48"/>
                              <w:szCs w:val="48"/>
                            </w:rPr>
                            <w:fldChar w:fldCharType="begin"/>
                          </w:r>
                          <w:r>
                            <w:rPr>
                              <w:b/>
                              <w:color w:val="307CD8"/>
                              <w:sz w:val="48"/>
                              <w:szCs w:val="48"/>
                            </w:rPr>
                            <w:instrText xml:space="preserve"> = Sub \* MERGEFORMAT </w:instrText>
                          </w:r>
                          <w:r w:rsidRPr="002361E7">
                            <w:rPr>
                              <w:b/>
                              <w:color w:val="307CD8"/>
                              <w:sz w:val="48"/>
                              <w:szCs w:val="48"/>
                            </w:rPr>
                            <w:fldChar w:fldCharType="separate"/>
                          </w:r>
                          <w:r w:rsidR="00187D51">
                            <w:rPr>
                              <w:noProof/>
                              <w:color w:val="307CD8"/>
                              <w:sz w:val="40"/>
                              <w:szCs w:val="40"/>
                            </w:rPr>
                            <w:t xml:space="preserve">Profesor : </w:t>
                          </w:r>
                          <w:r w:rsidR="00187D51" w:rsidRPr="00187D51">
                            <w:rPr>
                              <w:noProof/>
                              <w:color w:val="307CD8"/>
                              <w:sz w:val="40"/>
                              <w:szCs w:val="40"/>
                            </w:rPr>
                            <w:t>Yaser Augusto Castillo Bravo</w:t>
                          </w:r>
                        </w:p>
                        <w:tbl>
                          <w:tblPr>
                            <w:tblW w:w="5000" w:type="pct"/>
                            <w:tblCellSpacing w:w="7" w:type="dxa"/>
                            <w:tblCellMar>
                              <w:top w:w="30" w:type="dxa"/>
                              <w:left w:w="30" w:type="dxa"/>
                              <w:bottom w:w="30" w:type="dxa"/>
                              <w:right w:w="30" w:type="dxa"/>
                            </w:tblCellMar>
                            <w:tblLook w:val="04A0" w:firstRow="1" w:lastRow="0" w:firstColumn="1" w:lastColumn="0" w:noHBand="0" w:noVBand="1"/>
                          </w:tblPr>
                          <w:tblGrid>
                            <w:gridCol w:w="3362"/>
                            <w:gridCol w:w="3363"/>
                          </w:tblGrid>
                          <w:tr w:rsidR="00187D51" w:rsidRPr="00187D51" w:rsidTr="00187D51">
                            <w:trPr>
                              <w:tblCellSpacing w:w="7" w:type="dxa"/>
                            </w:trPr>
                            <w:tc>
                              <w:tcPr>
                                <w:tcW w:w="0" w:type="auto"/>
                                <w:vAlign w:val="center"/>
                                <w:hideMark/>
                              </w:tcPr>
                              <w:p w:rsidR="00187D51" w:rsidRPr="00187D51" w:rsidRDefault="00187D51" w:rsidP="00187D51">
                                <w:pPr>
                                  <w:spacing w:after="0" w:line="240" w:lineRule="auto"/>
                                  <w:rPr>
                                    <w:rFonts w:ascii="Times New Roman" w:eastAsia="Times New Roman" w:hAnsi="Times New Roman" w:cs="Times New Roman"/>
                                    <w:sz w:val="24"/>
                                    <w:szCs w:val="24"/>
                                    <w:lang w:val="es-ES" w:eastAsia="es-ES"/>
                                  </w:rPr>
                                </w:pPr>
                              </w:p>
                            </w:tc>
                            <w:tc>
                              <w:tcPr>
                                <w:tcW w:w="0" w:type="auto"/>
                                <w:vAlign w:val="center"/>
                                <w:hideMark/>
                              </w:tcPr>
                              <w:p w:rsidR="00187D51" w:rsidRPr="00187D51" w:rsidRDefault="00187D51" w:rsidP="00187D51">
                                <w:pPr>
                                  <w:spacing w:after="0" w:line="240" w:lineRule="auto"/>
                                  <w:rPr>
                                    <w:rFonts w:ascii="Times New Roman" w:eastAsia="Times New Roman" w:hAnsi="Times New Roman" w:cs="Times New Roman"/>
                                    <w:sz w:val="24"/>
                                    <w:szCs w:val="24"/>
                                    <w:lang w:val="es-ES" w:eastAsia="es-ES"/>
                                  </w:rPr>
                                </w:pPr>
                              </w:p>
                            </w:tc>
                          </w:tr>
                        </w:tbl>
                        <w:p w:rsidR="002361E7" w:rsidRPr="002361E7" w:rsidRDefault="002361E7" w:rsidP="002361E7">
                          <w:pPr>
                            <w:spacing w:before="120"/>
                            <w:rPr>
                              <w:color w:val="307CD8"/>
                              <w:sz w:val="40"/>
                              <w:szCs w:val="40"/>
                            </w:rPr>
                          </w:pPr>
                          <w:r w:rsidRPr="002361E7">
                            <w:rPr>
                              <w:noProof/>
                              <w:color w:val="307CD8"/>
                              <w:sz w:val="40"/>
                              <w:szCs w:val="40"/>
                            </w:rPr>
                            <w:t xml:space="preserve"> </w:t>
                          </w:r>
                          <w:r w:rsidRPr="002361E7">
                            <w:rPr>
                              <w:b/>
                              <w:color w:val="307CD8"/>
                              <w:sz w:val="40"/>
                              <w:szCs w:val="40"/>
                            </w:rPr>
                            <w:fldChar w:fldCharType="end"/>
                          </w:r>
                        </w:p>
                      </w:txbxContent>
                    </v:textbox>
                    <w10:wrap anchorx="page" anchory="page"/>
                  </v:shape>
                </w:pict>
              </mc:Fallback>
            </mc:AlternateContent>
          </w:r>
          <w:r>
            <w:br w:type="page"/>
          </w:r>
        </w:p>
        <w:sdt>
          <w:sdtPr>
            <w:rPr>
              <w:rFonts w:asciiTheme="minorHAnsi" w:eastAsiaTheme="minorHAnsi" w:hAnsiTheme="minorHAnsi" w:cstheme="minorBidi"/>
              <w:color w:val="auto"/>
              <w:sz w:val="22"/>
              <w:szCs w:val="22"/>
              <w:lang w:val="es-CR" w:eastAsia="en-US"/>
            </w:rPr>
            <w:id w:val="-1963486892"/>
            <w:docPartObj>
              <w:docPartGallery w:val="Table of Contents"/>
              <w:docPartUnique/>
            </w:docPartObj>
          </w:sdtPr>
          <w:sdtEndPr>
            <w:rPr>
              <w:b/>
              <w:bCs/>
            </w:rPr>
          </w:sdtEndPr>
          <w:sdtContent>
            <w:p w:rsidR="002D0DA4" w:rsidRDefault="002D0DA4">
              <w:pPr>
                <w:pStyle w:val="TtuloTDC"/>
              </w:pPr>
              <w:r>
                <w:t>Tabla de contenido</w:t>
              </w:r>
            </w:p>
            <w:p w:rsidR="004E3333" w:rsidRDefault="002D0DA4">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86303103" w:history="1">
                <w:r w:rsidR="004E3333" w:rsidRPr="001308C8">
                  <w:rPr>
                    <w:rStyle w:val="Hipervnculo"/>
                    <w:noProof/>
                  </w:rPr>
                  <w:t>Informe del proyecto</w:t>
                </w:r>
                <w:r w:rsidR="004E3333">
                  <w:rPr>
                    <w:noProof/>
                    <w:webHidden/>
                  </w:rPr>
                  <w:tab/>
                </w:r>
                <w:r w:rsidR="004E3333">
                  <w:rPr>
                    <w:noProof/>
                    <w:webHidden/>
                  </w:rPr>
                  <w:fldChar w:fldCharType="begin"/>
                </w:r>
                <w:r w:rsidR="004E3333">
                  <w:rPr>
                    <w:noProof/>
                    <w:webHidden/>
                  </w:rPr>
                  <w:instrText xml:space="preserve"> PAGEREF _Toc486303103 \h </w:instrText>
                </w:r>
                <w:r w:rsidR="004E3333">
                  <w:rPr>
                    <w:noProof/>
                    <w:webHidden/>
                  </w:rPr>
                </w:r>
                <w:r w:rsidR="004E3333">
                  <w:rPr>
                    <w:noProof/>
                    <w:webHidden/>
                  </w:rPr>
                  <w:fldChar w:fldCharType="separate"/>
                </w:r>
                <w:r w:rsidR="004E3333">
                  <w:rPr>
                    <w:noProof/>
                    <w:webHidden/>
                  </w:rPr>
                  <w:t>2</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4" w:history="1">
                <w:r w:rsidR="004E3333" w:rsidRPr="001308C8">
                  <w:rPr>
                    <w:rStyle w:val="Hipervnculo"/>
                    <w:noProof/>
                  </w:rPr>
                  <w:t>Solución Planteada</w:t>
                </w:r>
                <w:r w:rsidR="004E3333">
                  <w:rPr>
                    <w:noProof/>
                    <w:webHidden/>
                  </w:rPr>
                  <w:tab/>
                </w:r>
                <w:r w:rsidR="004E3333">
                  <w:rPr>
                    <w:noProof/>
                    <w:webHidden/>
                  </w:rPr>
                  <w:fldChar w:fldCharType="begin"/>
                </w:r>
                <w:r w:rsidR="004E3333">
                  <w:rPr>
                    <w:noProof/>
                    <w:webHidden/>
                  </w:rPr>
                  <w:instrText xml:space="preserve"> PAGEREF _Toc486303104 \h </w:instrText>
                </w:r>
                <w:r w:rsidR="004E3333">
                  <w:rPr>
                    <w:noProof/>
                    <w:webHidden/>
                  </w:rPr>
                </w:r>
                <w:r w:rsidR="004E3333">
                  <w:rPr>
                    <w:noProof/>
                    <w:webHidden/>
                  </w:rPr>
                  <w:fldChar w:fldCharType="separate"/>
                </w:r>
                <w:r w:rsidR="004E3333">
                  <w:rPr>
                    <w:noProof/>
                    <w:webHidden/>
                  </w:rPr>
                  <w:t>2</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5" w:history="1">
                <w:r w:rsidR="004E3333" w:rsidRPr="001308C8">
                  <w:rPr>
                    <w:rStyle w:val="Hipervnculo"/>
                    <w:noProof/>
                  </w:rPr>
                  <w:t>Requerimientos Establecidos</w:t>
                </w:r>
                <w:r w:rsidR="004E3333">
                  <w:rPr>
                    <w:noProof/>
                    <w:webHidden/>
                  </w:rPr>
                  <w:tab/>
                </w:r>
                <w:r w:rsidR="004E3333">
                  <w:rPr>
                    <w:noProof/>
                    <w:webHidden/>
                  </w:rPr>
                  <w:fldChar w:fldCharType="begin"/>
                </w:r>
                <w:r w:rsidR="004E3333">
                  <w:rPr>
                    <w:noProof/>
                    <w:webHidden/>
                  </w:rPr>
                  <w:instrText xml:space="preserve"> PAGEREF _Toc486303105 \h </w:instrText>
                </w:r>
                <w:r w:rsidR="004E3333">
                  <w:rPr>
                    <w:noProof/>
                    <w:webHidden/>
                  </w:rPr>
                </w:r>
                <w:r w:rsidR="004E3333">
                  <w:rPr>
                    <w:noProof/>
                    <w:webHidden/>
                  </w:rPr>
                  <w:fldChar w:fldCharType="separate"/>
                </w:r>
                <w:r w:rsidR="004E3333">
                  <w:rPr>
                    <w:noProof/>
                    <w:webHidden/>
                  </w:rPr>
                  <w:t>2</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6" w:history="1">
                <w:r w:rsidR="004E3333" w:rsidRPr="001308C8">
                  <w:rPr>
                    <w:rStyle w:val="Hipervnculo"/>
                    <w:noProof/>
                  </w:rPr>
                  <w:t>Documentación y estándares de la aplicación</w:t>
                </w:r>
                <w:r w:rsidR="004E3333">
                  <w:rPr>
                    <w:noProof/>
                    <w:webHidden/>
                  </w:rPr>
                  <w:tab/>
                </w:r>
                <w:r w:rsidR="004E3333">
                  <w:rPr>
                    <w:noProof/>
                    <w:webHidden/>
                  </w:rPr>
                  <w:fldChar w:fldCharType="begin"/>
                </w:r>
                <w:r w:rsidR="004E3333">
                  <w:rPr>
                    <w:noProof/>
                    <w:webHidden/>
                  </w:rPr>
                  <w:instrText xml:space="preserve"> PAGEREF _Toc486303106 \h </w:instrText>
                </w:r>
                <w:r w:rsidR="004E3333">
                  <w:rPr>
                    <w:noProof/>
                    <w:webHidden/>
                  </w:rPr>
                </w:r>
                <w:r w:rsidR="004E3333">
                  <w:rPr>
                    <w:noProof/>
                    <w:webHidden/>
                  </w:rPr>
                  <w:fldChar w:fldCharType="separate"/>
                </w:r>
                <w:r w:rsidR="004E3333">
                  <w:rPr>
                    <w:noProof/>
                    <w:webHidden/>
                  </w:rPr>
                  <w:t>3</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7" w:history="1">
                <w:r w:rsidR="004E3333" w:rsidRPr="001308C8">
                  <w:rPr>
                    <w:rStyle w:val="Hipervnculo"/>
                    <w:noProof/>
                  </w:rPr>
                  <w:t>Interfaz Grafica</w:t>
                </w:r>
                <w:r w:rsidR="004E3333">
                  <w:rPr>
                    <w:noProof/>
                    <w:webHidden/>
                  </w:rPr>
                  <w:tab/>
                </w:r>
                <w:r w:rsidR="004E3333">
                  <w:rPr>
                    <w:noProof/>
                    <w:webHidden/>
                  </w:rPr>
                  <w:fldChar w:fldCharType="begin"/>
                </w:r>
                <w:r w:rsidR="004E3333">
                  <w:rPr>
                    <w:noProof/>
                    <w:webHidden/>
                  </w:rPr>
                  <w:instrText xml:space="preserve"> PAGEREF _Toc486303107 \h </w:instrText>
                </w:r>
                <w:r w:rsidR="004E3333">
                  <w:rPr>
                    <w:noProof/>
                    <w:webHidden/>
                  </w:rPr>
                </w:r>
                <w:r w:rsidR="004E3333">
                  <w:rPr>
                    <w:noProof/>
                    <w:webHidden/>
                  </w:rPr>
                  <w:fldChar w:fldCharType="separate"/>
                </w:r>
                <w:r w:rsidR="004E3333">
                  <w:rPr>
                    <w:noProof/>
                    <w:webHidden/>
                  </w:rPr>
                  <w:t>3</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8" w:history="1">
                <w:r w:rsidR="004E3333" w:rsidRPr="001308C8">
                  <w:rPr>
                    <w:rStyle w:val="Hipervnculo"/>
                    <w:noProof/>
                  </w:rPr>
                  <w:t>Librerías y Referencias</w:t>
                </w:r>
                <w:r w:rsidR="004E3333">
                  <w:rPr>
                    <w:noProof/>
                    <w:webHidden/>
                  </w:rPr>
                  <w:tab/>
                </w:r>
                <w:r w:rsidR="004E3333">
                  <w:rPr>
                    <w:noProof/>
                    <w:webHidden/>
                  </w:rPr>
                  <w:fldChar w:fldCharType="begin"/>
                </w:r>
                <w:r w:rsidR="004E3333">
                  <w:rPr>
                    <w:noProof/>
                    <w:webHidden/>
                  </w:rPr>
                  <w:instrText xml:space="preserve"> PAGEREF _Toc486303108 \h </w:instrText>
                </w:r>
                <w:r w:rsidR="004E3333">
                  <w:rPr>
                    <w:noProof/>
                    <w:webHidden/>
                  </w:rPr>
                </w:r>
                <w:r w:rsidR="004E3333">
                  <w:rPr>
                    <w:noProof/>
                    <w:webHidden/>
                  </w:rPr>
                  <w:fldChar w:fldCharType="separate"/>
                </w:r>
                <w:r w:rsidR="004E3333">
                  <w:rPr>
                    <w:noProof/>
                    <w:webHidden/>
                  </w:rPr>
                  <w:t>4</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09" w:history="1">
                <w:r w:rsidR="004E3333" w:rsidRPr="001308C8">
                  <w:rPr>
                    <w:rStyle w:val="Hipervnculo"/>
                    <w:noProof/>
                  </w:rPr>
                  <w:t>Estándares de los Objetos de la Interfaz Gráfica.</w:t>
                </w:r>
                <w:r w:rsidR="004E3333">
                  <w:rPr>
                    <w:noProof/>
                    <w:webHidden/>
                  </w:rPr>
                  <w:tab/>
                </w:r>
                <w:r w:rsidR="004E3333">
                  <w:rPr>
                    <w:noProof/>
                    <w:webHidden/>
                  </w:rPr>
                  <w:fldChar w:fldCharType="begin"/>
                </w:r>
                <w:r w:rsidR="004E3333">
                  <w:rPr>
                    <w:noProof/>
                    <w:webHidden/>
                  </w:rPr>
                  <w:instrText xml:space="preserve"> PAGEREF _Toc486303109 \h </w:instrText>
                </w:r>
                <w:r w:rsidR="004E3333">
                  <w:rPr>
                    <w:noProof/>
                    <w:webHidden/>
                  </w:rPr>
                </w:r>
                <w:r w:rsidR="004E3333">
                  <w:rPr>
                    <w:noProof/>
                    <w:webHidden/>
                  </w:rPr>
                  <w:fldChar w:fldCharType="separate"/>
                </w:r>
                <w:r w:rsidR="004E3333">
                  <w:rPr>
                    <w:noProof/>
                    <w:webHidden/>
                  </w:rPr>
                  <w:t>5</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10" w:history="1">
                <w:r w:rsidR="004E3333" w:rsidRPr="001308C8">
                  <w:rPr>
                    <w:rStyle w:val="Hipervnculo"/>
                    <w:noProof/>
                  </w:rPr>
                  <w:t>Variables Destacadas</w:t>
                </w:r>
                <w:r w:rsidR="004E3333">
                  <w:rPr>
                    <w:noProof/>
                    <w:webHidden/>
                  </w:rPr>
                  <w:tab/>
                </w:r>
                <w:r w:rsidR="004E3333">
                  <w:rPr>
                    <w:noProof/>
                    <w:webHidden/>
                  </w:rPr>
                  <w:fldChar w:fldCharType="begin"/>
                </w:r>
                <w:r w:rsidR="004E3333">
                  <w:rPr>
                    <w:noProof/>
                    <w:webHidden/>
                  </w:rPr>
                  <w:instrText xml:space="preserve"> PAGEREF _Toc486303110 \h </w:instrText>
                </w:r>
                <w:r w:rsidR="004E3333">
                  <w:rPr>
                    <w:noProof/>
                    <w:webHidden/>
                  </w:rPr>
                </w:r>
                <w:r w:rsidR="004E3333">
                  <w:rPr>
                    <w:noProof/>
                    <w:webHidden/>
                  </w:rPr>
                  <w:fldChar w:fldCharType="separate"/>
                </w:r>
                <w:r w:rsidR="004E3333">
                  <w:rPr>
                    <w:noProof/>
                    <w:webHidden/>
                  </w:rPr>
                  <w:t>5</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11" w:history="1">
                <w:r w:rsidR="004E3333" w:rsidRPr="001308C8">
                  <w:rPr>
                    <w:rStyle w:val="Hipervnculo"/>
                    <w:noProof/>
                  </w:rPr>
                  <w:t>Clases o Métodos</w:t>
                </w:r>
                <w:r w:rsidR="004E3333">
                  <w:rPr>
                    <w:noProof/>
                    <w:webHidden/>
                  </w:rPr>
                  <w:tab/>
                </w:r>
                <w:r w:rsidR="004E3333">
                  <w:rPr>
                    <w:noProof/>
                    <w:webHidden/>
                  </w:rPr>
                  <w:fldChar w:fldCharType="begin"/>
                </w:r>
                <w:r w:rsidR="004E3333">
                  <w:rPr>
                    <w:noProof/>
                    <w:webHidden/>
                  </w:rPr>
                  <w:instrText xml:space="preserve"> PAGEREF _Toc486303111 \h </w:instrText>
                </w:r>
                <w:r w:rsidR="004E3333">
                  <w:rPr>
                    <w:noProof/>
                    <w:webHidden/>
                  </w:rPr>
                </w:r>
                <w:r w:rsidR="004E3333">
                  <w:rPr>
                    <w:noProof/>
                    <w:webHidden/>
                  </w:rPr>
                  <w:fldChar w:fldCharType="separate"/>
                </w:r>
                <w:r w:rsidR="004E3333">
                  <w:rPr>
                    <w:noProof/>
                    <w:webHidden/>
                  </w:rPr>
                  <w:t>6</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12" w:history="1">
                <w:r w:rsidR="004E3333" w:rsidRPr="001308C8">
                  <w:rPr>
                    <w:rStyle w:val="Hipervnculo"/>
                    <w:noProof/>
                  </w:rPr>
                  <w:t>Funciones</w:t>
                </w:r>
                <w:r w:rsidR="004E3333">
                  <w:rPr>
                    <w:noProof/>
                    <w:webHidden/>
                  </w:rPr>
                  <w:tab/>
                </w:r>
                <w:r w:rsidR="004E3333">
                  <w:rPr>
                    <w:noProof/>
                    <w:webHidden/>
                  </w:rPr>
                  <w:fldChar w:fldCharType="begin"/>
                </w:r>
                <w:r w:rsidR="004E3333">
                  <w:rPr>
                    <w:noProof/>
                    <w:webHidden/>
                  </w:rPr>
                  <w:instrText xml:space="preserve"> PAGEREF _Toc486303112 \h </w:instrText>
                </w:r>
                <w:r w:rsidR="004E3333">
                  <w:rPr>
                    <w:noProof/>
                    <w:webHidden/>
                  </w:rPr>
                </w:r>
                <w:r w:rsidR="004E3333">
                  <w:rPr>
                    <w:noProof/>
                    <w:webHidden/>
                  </w:rPr>
                  <w:fldChar w:fldCharType="separate"/>
                </w:r>
                <w:r w:rsidR="004E3333">
                  <w:rPr>
                    <w:noProof/>
                    <w:webHidden/>
                  </w:rPr>
                  <w:t>9</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13" w:history="1">
                <w:r w:rsidR="004E3333" w:rsidRPr="001308C8">
                  <w:rPr>
                    <w:rStyle w:val="Hipervnculo"/>
                    <w:noProof/>
                  </w:rPr>
                  <w:t>Resultados Obtenidos</w:t>
                </w:r>
                <w:r w:rsidR="004E3333">
                  <w:rPr>
                    <w:noProof/>
                    <w:webHidden/>
                  </w:rPr>
                  <w:tab/>
                </w:r>
                <w:r w:rsidR="004E3333">
                  <w:rPr>
                    <w:noProof/>
                    <w:webHidden/>
                  </w:rPr>
                  <w:fldChar w:fldCharType="begin"/>
                </w:r>
                <w:r w:rsidR="004E3333">
                  <w:rPr>
                    <w:noProof/>
                    <w:webHidden/>
                  </w:rPr>
                  <w:instrText xml:space="preserve"> PAGEREF _Toc486303113 \h </w:instrText>
                </w:r>
                <w:r w:rsidR="004E3333">
                  <w:rPr>
                    <w:noProof/>
                    <w:webHidden/>
                  </w:rPr>
                </w:r>
                <w:r w:rsidR="004E3333">
                  <w:rPr>
                    <w:noProof/>
                    <w:webHidden/>
                  </w:rPr>
                  <w:fldChar w:fldCharType="separate"/>
                </w:r>
                <w:r w:rsidR="004E3333">
                  <w:rPr>
                    <w:noProof/>
                    <w:webHidden/>
                  </w:rPr>
                  <w:t>14</w:t>
                </w:r>
                <w:r w:rsidR="004E3333">
                  <w:rPr>
                    <w:noProof/>
                    <w:webHidden/>
                  </w:rPr>
                  <w:fldChar w:fldCharType="end"/>
                </w:r>
              </w:hyperlink>
            </w:p>
            <w:p w:rsidR="004E3333" w:rsidRDefault="00374852">
              <w:pPr>
                <w:pStyle w:val="TDC1"/>
                <w:tabs>
                  <w:tab w:val="right" w:leader="dot" w:pos="8494"/>
                </w:tabs>
                <w:rPr>
                  <w:rFonts w:eastAsiaTheme="minorEastAsia"/>
                  <w:noProof/>
                  <w:lang w:val="es-ES" w:eastAsia="es-ES"/>
                </w:rPr>
              </w:pPr>
              <w:hyperlink w:anchor="_Toc486303114" w:history="1">
                <w:r w:rsidR="004E3333" w:rsidRPr="001308C8">
                  <w:rPr>
                    <w:rStyle w:val="Hipervnculo"/>
                    <w:noProof/>
                  </w:rPr>
                  <w:t>Requerimientos No Cumplidos</w:t>
                </w:r>
                <w:r w:rsidR="004E3333">
                  <w:rPr>
                    <w:noProof/>
                    <w:webHidden/>
                  </w:rPr>
                  <w:tab/>
                </w:r>
                <w:r w:rsidR="004E3333">
                  <w:rPr>
                    <w:noProof/>
                    <w:webHidden/>
                  </w:rPr>
                  <w:fldChar w:fldCharType="begin"/>
                </w:r>
                <w:r w:rsidR="004E3333">
                  <w:rPr>
                    <w:noProof/>
                    <w:webHidden/>
                  </w:rPr>
                  <w:instrText xml:space="preserve"> PAGEREF _Toc486303114 \h </w:instrText>
                </w:r>
                <w:r w:rsidR="004E3333">
                  <w:rPr>
                    <w:noProof/>
                    <w:webHidden/>
                  </w:rPr>
                </w:r>
                <w:r w:rsidR="004E3333">
                  <w:rPr>
                    <w:noProof/>
                    <w:webHidden/>
                  </w:rPr>
                  <w:fldChar w:fldCharType="separate"/>
                </w:r>
                <w:r w:rsidR="004E3333">
                  <w:rPr>
                    <w:noProof/>
                    <w:webHidden/>
                  </w:rPr>
                  <w:t>16</w:t>
                </w:r>
                <w:r w:rsidR="004E3333">
                  <w:rPr>
                    <w:noProof/>
                    <w:webHidden/>
                  </w:rPr>
                  <w:fldChar w:fldCharType="end"/>
                </w:r>
              </w:hyperlink>
            </w:p>
            <w:p w:rsidR="002D0DA4" w:rsidRDefault="002D0DA4">
              <w:r>
                <w:rPr>
                  <w:b/>
                  <w:bCs/>
                </w:rPr>
                <w:fldChar w:fldCharType="end"/>
              </w:r>
            </w:p>
          </w:sdtContent>
        </w:sdt>
        <w:p w:rsidR="00C772A4" w:rsidRDefault="00C772A4">
          <w:r>
            <w:br w:type="page"/>
          </w:r>
        </w:p>
        <w:p w:rsidR="002361E7" w:rsidRDefault="00374852"/>
      </w:sdtContent>
    </w:sdt>
    <w:p w:rsidR="009F0F53" w:rsidRDefault="00187D51" w:rsidP="00187D51">
      <w:pPr>
        <w:pStyle w:val="TitulosParrafos"/>
      </w:pPr>
      <w:bookmarkStart w:id="0" w:name="_Toc486303103"/>
      <w:r w:rsidRPr="00187D51">
        <w:t>Informe del proyecto</w:t>
      </w:r>
      <w:bookmarkEnd w:id="0"/>
    </w:p>
    <w:p w:rsidR="00187D51" w:rsidRDefault="00187D51" w:rsidP="00187D51">
      <w:pPr>
        <w:pStyle w:val="SubTituloPa"/>
      </w:pPr>
      <w:bookmarkStart w:id="1" w:name="_Toc486303104"/>
      <w:r>
        <w:t>Solución Planteada</w:t>
      </w:r>
      <w:bookmarkEnd w:id="1"/>
    </w:p>
    <w:p w:rsidR="00F724E6" w:rsidRDefault="00187D51" w:rsidP="00187D51">
      <w:pPr>
        <w:pStyle w:val="Parrafos"/>
      </w:pPr>
      <w:r>
        <w:t xml:space="preserve">Para </w:t>
      </w:r>
      <w:r w:rsidR="00F724E6">
        <w:t>la realización</w:t>
      </w:r>
      <w:r>
        <w:t xml:space="preserve"> de este proyecto se </w:t>
      </w:r>
      <w:r w:rsidR="00F724E6">
        <w:t>planteó</w:t>
      </w:r>
      <w:r>
        <w:t xml:space="preserve"> desarrollar una aplicación en el lenguaje de programación C# utilizando Windows Form</w:t>
      </w:r>
      <w:r w:rsidR="00F724E6">
        <w:t>. En la cual se pobra consultar los procesos y servicios locales que se estén ejecutando en el momento, además abra una opción de iniciar un proceso nuevo o detener un proceso en ejecución. También abra una opción para iniciar un servicio local o suspender el servicio.</w:t>
      </w:r>
    </w:p>
    <w:p w:rsidR="00F724E6" w:rsidRDefault="00F724E6" w:rsidP="00F724E6">
      <w:pPr>
        <w:pStyle w:val="SubTituloPa"/>
      </w:pPr>
      <w:bookmarkStart w:id="2" w:name="_Toc486303105"/>
      <w:r>
        <w:t>Requerimientos Establecidos</w:t>
      </w:r>
      <w:bookmarkEnd w:id="2"/>
    </w:p>
    <w:p w:rsidR="005F380D" w:rsidRDefault="00F724E6" w:rsidP="005F380D">
      <w:pPr>
        <w:pStyle w:val="Parrafos"/>
        <w:numPr>
          <w:ilvl w:val="0"/>
          <w:numId w:val="1"/>
        </w:numPr>
      </w:pPr>
      <w:r>
        <w:t>Se puede c</w:t>
      </w:r>
      <w:r w:rsidRPr="00F724E6">
        <w:t>onsultar los procesos/Servicio</w:t>
      </w:r>
      <w:r w:rsidR="005F380D">
        <w:t xml:space="preserve"> (Identificador, Nombre,</w:t>
      </w:r>
      <w:r w:rsidR="005F380D" w:rsidRPr="005F380D">
        <w:t xml:space="preserve"> Descripción</w:t>
      </w:r>
      <w:r w:rsidR="005F380D">
        <w:t>).</w:t>
      </w:r>
    </w:p>
    <w:p w:rsidR="00F724E6" w:rsidRDefault="00F724E6" w:rsidP="00F724E6">
      <w:pPr>
        <w:pStyle w:val="Parrafos"/>
        <w:numPr>
          <w:ilvl w:val="0"/>
          <w:numId w:val="1"/>
        </w:numPr>
      </w:pPr>
      <w:r>
        <w:t>En el caso de los procesos se pobra consultar los r</w:t>
      </w:r>
      <w:r w:rsidRPr="00F724E6">
        <w:t>ecursos utilizados</w:t>
      </w:r>
      <w:r>
        <w:t>.</w:t>
      </w:r>
    </w:p>
    <w:p w:rsidR="00F724E6" w:rsidRDefault="00F724E6" w:rsidP="00F328EB">
      <w:pPr>
        <w:pStyle w:val="Parrafos"/>
        <w:numPr>
          <w:ilvl w:val="0"/>
          <w:numId w:val="1"/>
        </w:numPr>
      </w:pPr>
      <w:r>
        <w:t>S</w:t>
      </w:r>
      <w:r w:rsidRPr="00F724E6">
        <w:t>e debe brindar la posibilida</w:t>
      </w:r>
      <w:r>
        <w:t>d de iniciar, terminar procesos.</w:t>
      </w:r>
    </w:p>
    <w:p w:rsidR="00F724E6" w:rsidRDefault="00F724E6" w:rsidP="00F724E6">
      <w:pPr>
        <w:pStyle w:val="Parrafos"/>
        <w:numPr>
          <w:ilvl w:val="0"/>
          <w:numId w:val="1"/>
        </w:numPr>
      </w:pPr>
      <w:r>
        <w:t xml:space="preserve">En el caso de los servicios se </w:t>
      </w:r>
      <w:r w:rsidR="005E26C7">
        <w:t>brindará</w:t>
      </w:r>
      <w:r>
        <w:t xml:space="preserve"> </w:t>
      </w:r>
      <w:r w:rsidR="005E26C7">
        <w:t xml:space="preserve">la posibilidad de pausarlos. </w:t>
      </w:r>
    </w:p>
    <w:p w:rsidR="00F724E6" w:rsidRDefault="005E26C7" w:rsidP="005E26C7">
      <w:pPr>
        <w:pStyle w:val="Parrafos"/>
        <w:numPr>
          <w:ilvl w:val="0"/>
          <w:numId w:val="1"/>
        </w:numPr>
      </w:pPr>
      <w:r w:rsidRPr="005E26C7">
        <w:t>Se debe brindar la opción de cambiar la prioridad de un proceso.</w:t>
      </w:r>
    </w:p>
    <w:p w:rsidR="005E26C7" w:rsidRDefault="005E26C7" w:rsidP="005E26C7">
      <w:pPr>
        <w:pStyle w:val="Parrafos"/>
        <w:numPr>
          <w:ilvl w:val="0"/>
          <w:numId w:val="1"/>
        </w:numPr>
      </w:pPr>
      <w:r w:rsidRPr="005E26C7">
        <w:t>Establecer la afinidad de un proceso</w:t>
      </w:r>
      <w:r>
        <w:t>.</w:t>
      </w:r>
    </w:p>
    <w:p w:rsidR="005E26C7" w:rsidRDefault="005E26C7" w:rsidP="005F380D">
      <w:pPr>
        <w:pStyle w:val="Parrafos"/>
        <w:numPr>
          <w:ilvl w:val="0"/>
          <w:numId w:val="1"/>
        </w:numPr>
      </w:pPr>
      <w:r>
        <w:t xml:space="preserve">Se podrá consultar </w:t>
      </w:r>
      <w:r w:rsidRPr="005E26C7">
        <w:t>un resumen con los porcentajes de utilizació</w:t>
      </w:r>
      <w:r w:rsidR="005F380D">
        <w:t>n de los principales recursos (</w:t>
      </w:r>
      <w:r w:rsidR="005F380D" w:rsidRPr="005F380D">
        <w:t>Cantida</w:t>
      </w:r>
      <w:r w:rsidR="005F380D">
        <w:t xml:space="preserve">d de procesos en ejecución, </w:t>
      </w:r>
      <w:r w:rsidR="005F380D" w:rsidRPr="005F380D">
        <w:t>P</w:t>
      </w:r>
      <w:r w:rsidR="005F380D">
        <w:t>orcentaje de CPU utilizado,</w:t>
      </w:r>
      <w:r w:rsidR="005F380D" w:rsidRPr="005F380D">
        <w:t xml:space="preserve"> Porcentaje de memoria utilizada</w:t>
      </w:r>
      <w:r w:rsidR="005F380D">
        <w:t>).</w:t>
      </w:r>
    </w:p>
    <w:p w:rsidR="005F380D" w:rsidRDefault="00447CE5" w:rsidP="008F0902">
      <w:pPr>
        <w:pStyle w:val="TitulosParrafos"/>
      </w:pPr>
      <w:bookmarkStart w:id="3" w:name="_Toc486303106"/>
      <w:r w:rsidRPr="00447CE5">
        <w:lastRenderedPageBreak/>
        <w:t>Documentación y estándares de la aplicación</w:t>
      </w:r>
      <w:bookmarkEnd w:id="3"/>
    </w:p>
    <w:p w:rsidR="008F0902" w:rsidRDefault="008F0902" w:rsidP="008F0902">
      <w:pPr>
        <w:pStyle w:val="SubTituloPa"/>
      </w:pPr>
      <w:bookmarkStart w:id="4" w:name="_Toc486303107"/>
      <w:r w:rsidRPr="008F0902">
        <w:t>Interfaz Grafica</w:t>
      </w:r>
      <w:bookmarkEnd w:id="4"/>
    </w:p>
    <w:p w:rsidR="008F0902" w:rsidRDefault="008672D4" w:rsidP="00723F18">
      <w:pPr>
        <w:pStyle w:val="Parrafos"/>
      </w:pPr>
      <w:r>
        <w:rPr>
          <w:noProof/>
        </w:rPr>
        <w:drawing>
          <wp:inline distT="0" distB="0" distL="0" distR="0" wp14:anchorId="4A31ABD8" wp14:editId="588772D4">
            <wp:extent cx="5400040" cy="25920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92070"/>
                    </a:xfrm>
                    <a:prstGeom prst="rect">
                      <a:avLst/>
                    </a:prstGeom>
                  </pic:spPr>
                </pic:pic>
              </a:graphicData>
            </a:graphic>
          </wp:inline>
        </w:drawing>
      </w:r>
    </w:p>
    <w:p w:rsidR="00203C7C" w:rsidRDefault="00203C7C" w:rsidP="00203C7C">
      <w:pPr>
        <w:pStyle w:val="Parrafos"/>
      </w:pPr>
      <w:r>
        <w:t>En esta interfaz se puede ver varios listBox los cuales contiene los datos de los procesos tales como prioridad, nombre, ID, memoria que utiliza, etc.…</w:t>
      </w:r>
    </w:p>
    <w:p w:rsidR="00203C7C" w:rsidRDefault="00203C7C" w:rsidP="00203C7C">
      <w:pPr>
        <w:pStyle w:val="Parrafos"/>
      </w:pPr>
      <w:r>
        <w:t xml:space="preserve">Además de los datos estadísticos como el número de procesos en ejecución, el porcentaje de memoria utilizada y el porcentaje de CPU utilizado. </w:t>
      </w:r>
    </w:p>
    <w:p w:rsidR="00203C7C" w:rsidRDefault="002D7E0F" w:rsidP="00203C7C">
      <w:pPr>
        <w:pStyle w:val="Parrafos"/>
      </w:pPr>
      <w:r>
        <w:t>También hay tres</w:t>
      </w:r>
      <w:r w:rsidR="00203C7C">
        <w:t xml:space="preserve"> botones</w:t>
      </w:r>
      <w:r w:rsidR="001B1197">
        <w:t xml:space="preserve"> y dos menús contextuales </w:t>
      </w:r>
      <w:r w:rsidR="00203C7C">
        <w:t>los cuales son:</w:t>
      </w:r>
    </w:p>
    <w:p w:rsidR="00203C7C" w:rsidRDefault="00203C7C" w:rsidP="00203C7C">
      <w:pPr>
        <w:pStyle w:val="Parrafos"/>
        <w:numPr>
          <w:ilvl w:val="0"/>
          <w:numId w:val="2"/>
        </w:numPr>
      </w:pPr>
      <w:r>
        <w:t>Buscar: busca el proceso que quiere iniciar.</w:t>
      </w:r>
    </w:p>
    <w:p w:rsidR="00203C7C" w:rsidRDefault="00203C7C" w:rsidP="00203C7C">
      <w:pPr>
        <w:pStyle w:val="Parrafos"/>
        <w:numPr>
          <w:ilvl w:val="0"/>
          <w:numId w:val="2"/>
        </w:numPr>
      </w:pPr>
      <w:r>
        <w:t>Limpiar: limpia el Textbox de búsqueda.</w:t>
      </w:r>
    </w:p>
    <w:p w:rsidR="00203C7C" w:rsidRDefault="00203C7C" w:rsidP="00203C7C">
      <w:pPr>
        <w:pStyle w:val="Parrafos"/>
        <w:numPr>
          <w:ilvl w:val="0"/>
          <w:numId w:val="2"/>
        </w:numPr>
      </w:pPr>
      <w:r>
        <w:t>Iniciar: Inicia el proceso.</w:t>
      </w:r>
    </w:p>
    <w:p w:rsidR="001B1197" w:rsidRDefault="001B1197" w:rsidP="001B1197">
      <w:pPr>
        <w:pStyle w:val="Parrafos"/>
        <w:numPr>
          <w:ilvl w:val="0"/>
          <w:numId w:val="2"/>
        </w:numPr>
      </w:pPr>
      <w:r w:rsidRPr="001B1197">
        <w:t>ContxtMenu</w:t>
      </w:r>
      <w:r>
        <w:t>: Actualiza y sale de la aplicación.</w:t>
      </w:r>
    </w:p>
    <w:p w:rsidR="001B1197" w:rsidRDefault="002D7E0F" w:rsidP="002D7E0F">
      <w:pPr>
        <w:pStyle w:val="Parrafos"/>
        <w:numPr>
          <w:ilvl w:val="0"/>
          <w:numId w:val="2"/>
        </w:numPr>
      </w:pPr>
      <w:r w:rsidRPr="002D7E0F">
        <w:t>ContxtProceso</w:t>
      </w:r>
      <w:r w:rsidR="001B1197">
        <w:t>: Simula un cambio de prioridad.</w:t>
      </w:r>
    </w:p>
    <w:p w:rsidR="001B1197" w:rsidRDefault="001B1197" w:rsidP="001B1197">
      <w:pPr>
        <w:pStyle w:val="Parrafos"/>
        <w:ind w:left="1768" w:firstLine="0"/>
      </w:pPr>
      <w:r>
        <w:t xml:space="preserve">Nota: Debe posicionarse dentro de la lista </w:t>
      </w:r>
      <w:r w:rsidR="002D7E0F">
        <w:t>que contenga los nombres de los procesos para acceder a este sub menú,</w:t>
      </w:r>
      <w:r w:rsidR="002D7E0F" w:rsidRPr="002D7E0F">
        <w:t xml:space="preserve"> </w:t>
      </w:r>
      <w:r w:rsidR="002D7E0F">
        <w:t>debe de seleccionar algún proceso de la lista para realizar cualquier acción del submenú.</w:t>
      </w:r>
      <w:r>
        <w:t xml:space="preserve">  </w:t>
      </w:r>
    </w:p>
    <w:p w:rsidR="009068BB" w:rsidRDefault="009068BB" w:rsidP="009068BB">
      <w:pPr>
        <w:pStyle w:val="Parrafos"/>
      </w:pPr>
    </w:p>
    <w:p w:rsidR="008F0902" w:rsidRDefault="008672D4" w:rsidP="008672D4">
      <w:pPr>
        <w:pStyle w:val="Parrafos"/>
      </w:pPr>
      <w:r>
        <w:rPr>
          <w:noProof/>
        </w:rPr>
        <w:lastRenderedPageBreak/>
        <w:drawing>
          <wp:inline distT="0" distB="0" distL="0" distR="0" wp14:anchorId="7FC0BFEE" wp14:editId="24FD1269">
            <wp:extent cx="5400040" cy="25400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8F0902" w:rsidRDefault="00DB68A6" w:rsidP="009068BB">
      <w:pPr>
        <w:pStyle w:val="Parrafos"/>
      </w:pPr>
      <w:r>
        <w:t>Esta segunda parte de la interfaz consta igual que la anterior con múltiples Listbox los cuales contiene los datos de los servicios.</w:t>
      </w:r>
    </w:p>
    <w:p w:rsidR="00DB68A6" w:rsidRDefault="00DB68A6" w:rsidP="009068BB">
      <w:pPr>
        <w:pStyle w:val="Parrafos"/>
      </w:pPr>
      <w:r>
        <w:t>También se puede ver los datos de cuantos servicios están corriendo y cuales estos detenidos.</w:t>
      </w:r>
    </w:p>
    <w:p w:rsidR="002D7E0F" w:rsidRDefault="002D7E0F" w:rsidP="002D7E0F">
      <w:pPr>
        <w:pStyle w:val="Parrafos"/>
      </w:pPr>
      <w:r>
        <w:t>Consta con tres</w:t>
      </w:r>
      <w:r w:rsidR="00BC39C9">
        <w:t xml:space="preserve"> botones y un </w:t>
      </w:r>
      <w:r>
        <w:t>contextMenu(el cual tiene las mismas acciones que los botones):</w:t>
      </w:r>
    </w:p>
    <w:p w:rsidR="00BC39C9" w:rsidRDefault="00BC39C9" w:rsidP="002D7E0F">
      <w:pPr>
        <w:pStyle w:val="Parrafos"/>
        <w:numPr>
          <w:ilvl w:val="0"/>
          <w:numId w:val="5"/>
        </w:numPr>
      </w:pPr>
      <w:r>
        <w:t xml:space="preserve">Reanudar: el cual inicia el </w:t>
      </w:r>
      <w:r w:rsidR="002D7E0F">
        <w:t>servicio. (Iniciar)</w:t>
      </w:r>
    </w:p>
    <w:p w:rsidR="00BC39C9" w:rsidRDefault="00BC39C9" w:rsidP="00BC39C9">
      <w:pPr>
        <w:pStyle w:val="Parrafos"/>
        <w:numPr>
          <w:ilvl w:val="0"/>
          <w:numId w:val="3"/>
        </w:numPr>
      </w:pPr>
      <w:r>
        <w:t>Pausar: que suspende el servicio.</w:t>
      </w:r>
    </w:p>
    <w:p w:rsidR="002D7E0F" w:rsidRDefault="002D7E0F" w:rsidP="00BC39C9">
      <w:pPr>
        <w:pStyle w:val="Parrafos"/>
        <w:numPr>
          <w:ilvl w:val="0"/>
          <w:numId w:val="3"/>
        </w:numPr>
      </w:pPr>
      <w:r>
        <w:t>Detener: Finaliza el servicio que se esté corriendo.</w:t>
      </w:r>
    </w:p>
    <w:p w:rsidR="004E3333" w:rsidRDefault="004E3333" w:rsidP="004E3333">
      <w:pPr>
        <w:pStyle w:val="Parrafos"/>
        <w:ind w:left="1768" w:firstLine="0"/>
      </w:pPr>
      <w:r>
        <w:t>Nota: Debe seleccionar algún elemento de la lista Servicios para pausar el servicio.</w:t>
      </w:r>
    </w:p>
    <w:p w:rsidR="00DB68A6" w:rsidRDefault="008672D4" w:rsidP="009068BB">
      <w:pPr>
        <w:pStyle w:val="Parrafos"/>
      </w:pPr>
      <w:r>
        <w:rPr>
          <w:noProof/>
        </w:rPr>
        <w:lastRenderedPageBreak/>
        <w:drawing>
          <wp:inline distT="0" distB="0" distL="0" distR="0" wp14:anchorId="251743A4" wp14:editId="1D1135F9">
            <wp:extent cx="1914525" cy="2466975"/>
            <wp:effectExtent l="0" t="0" r="9525"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525" cy="2466975"/>
                    </a:xfrm>
                    <a:prstGeom prst="rect">
                      <a:avLst/>
                    </a:prstGeom>
                  </pic:spPr>
                </pic:pic>
              </a:graphicData>
            </a:graphic>
          </wp:inline>
        </w:drawing>
      </w:r>
    </w:p>
    <w:p w:rsidR="002D7E0F" w:rsidRDefault="002D7E0F" w:rsidP="009068BB">
      <w:pPr>
        <w:pStyle w:val="Parrafos"/>
      </w:pPr>
      <w:r>
        <w:t>En esta interfaz muestra los Kernel que contiene su computador y da la opción de estable ser el proceso en uno en específico o en todos.</w:t>
      </w:r>
    </w:p>
    <w:p w:rsidR="002D7E0F" w:rsidRDefault="002D7E0F" w:rsidP="009068BB">
      <w:pPr>
        <w:pStyle w:val="Parrafos"/>
      </w:pPr>
      <w:r>
        <w:t>Está compuesto por un listBox, dos botones y un label.</w:t>
      </w:r>
    </w:p>
    <w:p w:rsidR="002D7E0F" w:rsidRDefault="002D7E0F" w:rsidP="009068BB">
      <w:pPr>
        <w:pStyle w:val="Parrafos"/>
      </w:pPr>
      <w:r>
        <w:t>Aceptar: establece la nueva afinidad del proceso.</w:t>
      </w:r>
    </w:p>
    <w:p w:rsidR="002D7E0F" w:rsidRDefault="002D7E0F" w:rsidP="009068BB">
      <w:pPr>
        <w:pStyle w:val="Parrafos"/>
      </w:pPr>
      <w:r>
        <w:t>Cancelar: cierra la ventana.</w:t>
      </w:r>
    </w:p>
    <w:p w:rsidR="002D7E0F" w:rsidRPr="008F0902" w:rsidRDefault="002D7E0F" w:rsidP="009068BB">
      <w:pPr>
        <w:pStyle w:val="Parrafos"/>
      </w:pPr>
    </w:p>
    <w:p w:rsidR="008F0902" w:rsidRDefault="002D234A" w:rsidP="008F0902">
      <w:pPr>
        <w:pStyle w:val="SubTituloPa"/>
      </w:pPr>
      <w:bookmarkStart w:id="5" w:name="_Toc486303108"/>
      <w:r>
        <w:t>Librerías y Referencias</w:t>
      </w:r>
      <w:bookmarkEnd w:id="5"/>
    </w:p>
    <w:p w:rsidR="002D234A" w:rsidRDefault="00812EC9" w:rsidP="002D234A">
      <w:pPr>
        <w:pStyle w:val="Parrafos"/>
      </w:pPr>
      <w:r>
        <w:t>Se utilizaron múltiples librerías para realizar esta aplicación</w:t>
      </w:r>
      <w:r w:rsidR="007564B5">
        <w:t>, las cuales son:</w:t>
      </w:r>
    </w:p>
    <w:p w:rsidR="007564B5" w:rsidRDefault="007564B5" w:rsidP="002D234A">
      <w:pPr>
        <w:pStyle w:val="Parrafos"/>
      </w:pPr>
      <w:r>
        <w:rPr>
          <w:noProof/>
        </w:rPr>
        <w:drawing>
          <wp:inline distT="0" distB="0" distL="0" distR="0" wp14:anchorId="244E52BB" wp14:editId="093A843B">
            <wp:extent cx="2571750" cy="685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685800"/>
                    </a:xfrm>
                    <a:prstGeom prst="rect">
                      <a:avLst/>
                    </a:prstGeom>
                  </pic:spPr>
                </pic:pic>
              </a:graphicData>
            </a:graphic>
          </wp:inline>
        </w:drawing>
      </w:r>
    </w:p>
    <w:p w:rsidR="007564B5" w:rsidRDefault="007564B5" w:rsidP="002D234A">
      <w:pPr>
        <w:pStyle w:val="Parrafos"/>
      </w:pPr>
      <w:r>
        <w:t>Además de la referencia:</w:t>
      </w:r>
    </w:p>
    <w:p w:rsidR="000E2F9E" w:rsidRDefault="007564B5" w:rsidP="000E2F9E">
      <w:pPr>
        <w:pStyle w:val="Parrafos"/>
      </w:pPr>
      <w:r>
        <w:rPr>
          <w:noProof/>
        </w:rPr>
        <w:drawing>
          <wp:inline distT="0" distB="0" distL="0" distR="0" wp14:anchorId="2C1F360B" wp14:editId="3E22B6D2">
            <wp:extent cx="1743075" cy="2190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3075" cy="219075"/>
                    </a:xfrm>
                    <a:prstGeom prst="rect">
                      <a:avLst/>
                    </a:prstGeom>
                  </pic:spPr>
                </pic:pic>
              </a:graphicData>
            </a:graphic>
          </wp:inline>
        </w:drawing>
      </w:r>
    </w:p>
    <w:p w:rsidR="00912DA6" w:rsidRDefault="00912DA6" w:rsidP="000E2F9E">
      <w:pPr>
        <w:pStyle w:val="Parrafos"/>
      </w:pPr>
      <w:r>
        <w:rPr>
          <w:noProof/>
        </w:rPr>
        <w:drawing>
          <wp:inline distT="0" distB="0" distL="0" distR="0" wp14:anchorId="0AF730D9" wp14:editId="1DF2B280">
            <wp:extent cx="1885950" cy="266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5950" cy="266700"/>
                    </a:xfrm>
                    <a:prstGeom prst="rect">
                      <a:avLst/>
                    </a:prstGeom>
                  </pic:spPr>
                </pic:pic>
              </a:graphicData>
            </a:graphic>
          </wp:inline>
        </w:drawing>
      </w:r>
    </w:p>
    <w:p w:rsidR="000E2F9E" w:rsidRDefault="000E2F9E" w:rsidP="000E2F9E">
      <w:pPr>
        <w:pStyle w:val="Parrafos"/>
      </w:pPr>
    </w:p>
    <w:p w:rsidR="007564B5" w:rsidRDefault="000E2F9E" w:rsidP="00942B24">
      <w:pPr>
        <w:pStyle w:val="SubTituloPa"/>
      </w:pPr>
      <w:bookmarkStart w:id="6" w:name="_Toc486303109"/>
      <w:r>
        <w:lastRenderedPageBreak/>
        <w:t>E</w:t>
      </w:r>
      <w:r w:rsidR="00A735F7">
        <w:t>stándares</w:t>
      </w:r>
      <w:r>
        <w:t xml:space="preserve"> </w:t>
      </w:r>
      <w:r w:rsidR="00942B24">
        <w:t>de los Objetos de la Interfaz Gráfica.</w:t>
      </w:r>
      <w:bookmarkEnd w:id="6"/>
    </w:p>
    <w:p w:rsidR="00A735F7" w:rsidRDefault="00A735F7" w:rsidP="00A735F7">
      <w:pPr>
        <w:pStyle w:val="Parrafos"/>
      </w:pPr>
      <w:r>
        <w:t>Cada objeto que compone la interfaz gráfica tendrá un identificador antes del nombre indicando de que tipo es.</w:t>
      </w:r>
    </w:p>
    <w:p w:rsidR="00812EC9" w:rsidRDefault="00A735F7" w:rsidP="00A735F7">
      <w:pPr>
        <w:pStyle w:val="Parrafos"/>
        <w:ind w:firstLine="0"/>
        <w:rPr>
          <w:b/>
        </w:rPr>
      </w:pPr>
      <w:r w:rsidRPr="00A735F7">
        <w:rPr>
          <w:b/>
        </w:rPr>
        <w:t>Estándares</w:t>
      </w:r>
    </w:p>
    <w:p w:rsidR="00A735F7" w:rsidRDefault="00A735F7" w:rsidP="00591C09">
      <w:pPr>
        <w:pStyle w:val="Parrafos"/>
        <w:numPr>
          <w:ilvl w:val="0"/>
          <w:numId w:val="4"/>
        </w:numPr>
        <w:rPr>
          <w:b/>
        </w:rPr>
      </w:pPr>
      <w:r>
        <w:rPr>
          <w:b/>
        </w:rPr>
        <w:t>Label-&gt; lb</w:t>
      </w:r>
    </w:p>
    <w:p w:rsidR="00A735F7" w:rsidRDefault="00A735F7" w:rsidP="00591C09">
      <w:pPr>
        <w:pStyle w:val="Parrafos"/>
        <w:numPr>
          <w:ilvl w:val="0"/>
          <w:numId w:val="4"/>
        </w:numPr>
        <w:rPr>
          <w:b/>
        </w:rPr>
      </w:pPr>
      <w:r>
        <w:rPr>
          <w:b/>
        </w:rPr>
        <w:t>Panel-&gt;pl</w:t>
      </w:r>
    </w:p>
    <w:p w:rsidR="00A735F7" w:rsidRDefault="00A735F7" w:rsidP="00591C09">
      <w:pPr>
        <w:pStyle w:val="Parrafos"/>
        <w:numPr>
          <w:ilvl w:val="0"/>
          <w:numId w:val="4"/>
        </w:numPr>
        <w:rPr>
          <w:b/>
        </w:rPr>
      </w:pPr>
      <w:r>
        <w:rPr>
          <w:b/>
        </w:rPr>
        <w:t>Textbox-&gt; txt</w:t>
      </w:r>
    </w:p>
    <w:p w:rsidR="00A735F7" w:rsidRDefault="00A735F7" w:rsidP="00591C09">
      <w:pPr>
        <w:pStyle w:val="Parrafos"/>
        <w:numPr>
          <w:ilvl w:val="0"/>
          <w:numId w:val="4"/>
        </w:numPr>
        <w:rPr>
          <w:b/>
        </w:rPr>
      </w:pPr>
      <w:r>
        <w:rPr>
          <w:b/>
        </w:rPr>
        <w:t>ListBox-&gt; list</w:t>
      </w:r>
    </w:p>
    <w:p w:rsidR="00A735F7" w:rsidRDefault="00A735F7" w:rsidP="00591C09">
      <w:pPr>
        <w:pStyle w:val="Parrafos"/>
        <w:numPr>
          <w:ilvl w:val="0"/>
          <w:numId w:val="4"/>
        </w:numPr>
        <w:rPr>
          <w:b/>
        </w:rPr>
      </w:pPr>
      <w:r w:rsidRPr="00A735F7">
        <w:rPr>
          <w:b/>
        </w:rPr>
        <w:t>Button</w:t>
      </w:r>
      <w:r>
        <w:rPr>
          <w:b/>
        </w:rPr>
        <w:t>-&gt; btn</w:t>
      </w:r>
    </w:p>
    <w:p w:rsidR="00A735F7" w:rsidRDefault="00A735F7" w:rsidP="00591C09">
      <w:pPr>
        <w:pStyle w:val="Parrafos"/>
        <w:numPr>
          <w:ilvl w:val="0"/>
          <w:numId w:val="4"/>
        </w:numPr>
        <w:rPr>
          <w:b/>
        </w:rPr>
      </w:pPr>
      <w:r w:rsidRPr="00A735F7">
        <w:rPr>
          <w:b/>
        </w:rPr>
        <w:t>TabControl</w:t>
      </w:r>
      <w:r>
        <w:rPr>
          <w:b/>
        </w:rPr>
        <w:t>-&gt;tab</w:t>
      </w:r>
    </w:p>
    <w:p w:rsidR="00A735F7" w:rsidRDefault="00A735F7" w:rsidP="00591C09">
      <w:pPr>
        <w:pStyle w:val="Parrafos"/>
        <w:numPr>
          <w:ilvl w:val="0"/>
          <w:numId w:val="4"/>
        </w:numPr>
        <w:rPr>
          <w:b/>
        </w:rPr>
      </w:pPr>
      <w:r w:rsidRPr="00A735F7">
        <w:rPr>
          <w:b/>
        </w:rPr>
        <w:t>G</w:t>
      </w:r>
      <w:r>
        <w:rPr>
          <w:b/>
        </w:rPr>
        <w:t>roupB</w:t>
      </w:r>
      <w:r w:rsidRPr="00A735F7">
        <w:rPr>
          <w:b/>
        </w:rPr>
        <w:t>ox</w:t>
      </w:r>
      <w:r>
        <w:rPr>
          <w:b/>
        </w:rPr>
        <w:t>-&gt; gp</w:t>
      </w:r>
    </w:p>
    <w:p w:rsidR="00A735F7" w:rsidRDefault="00A735F7" w:rsidP="00591C09">
      <w:pPr>
        <w:pStyle w:val="Parrafos"/>
        <w:numPr>
          <w:ilvl w:val="0"/>
          <w:numId w:val="4"/>
        </w:numPr>
        <w:rPr>
          <w:b/>
        </w:rPr>
      </w:pPr>
      <w:r>
        <w:rPr>
          <w:b/>
        </w:rPr>
        <w:t>T</w:t>
      </w:r>
      <w:r w:rsidRPr="00A735F7">
        <w:rPr>
          <w:b/>
        </w:rPr>
        <w:t>abPag</w:t>
      </w:r>
      <w:r>
        <w:rPr>
          <w:b/>
        </w:rPr>
        <w:t xml:space="preserve">-&gt; </w:t>
      </w:r>
      <w:r w:rsidRPr="00A735F7">
        <w:rPr>
          <w:b/>
        </w:rPr>
        <w:t>tabPag</w:t>
      </w:r>
    </w:p>
    <w:p w:rsidR="00591C09" w:rsidRDefault="00591C09" w:rsidP="00591C09">
      <w:pPr>
        <w:pStyle w:val="Parrafos"/>
        <w:numPr>
          <w:ilvl w:val="0"/>
          <w:numId w:val="4"/>
        </w:numPr>
        <w:rPr>
          <w:b/>
        </w:rPr>
      </w:pPr>
      <w:r>
        <w:rPr>
          <w:b/>
        </w:rPr>
        <w:t>Timer-&gt;trm</w:t>
      </w:r>
    </w:p>
    <w:p w:rsidR="0030255C" w:rsidRDefault="0030255C" w:rsidP="00912DA6">
      <w:pPr>
        <w:pStyle w:val="Parrafos"/>
        <w:numPr>
          <w:ilvl w:val="0"/>
          <w:numId w:val="4"/>
        </w:numPr>
        <w:rPr>
          <w:b/>
        </w:rPr>
      </w:pPr>
      <w:r w:rsidRPr="0030255C">
        <w:rPr>
          <w:b/>
        </w:rPr>
        <w:t>ContextMenuStrip</w:t>
      </w:r>
      <w:r>
        <w:rPr>
          <w:b/>
        </w:rPr>
        <w:t>-&gt;</w:t>
      </w:r>
      <w:r w:rsidR="00912DA6">
        <w:rPr>
          <w:b/>
        </w:rPr>
        <w:t xml:space="preserve"> </w:t>
      </w:r>
      <w:r w:rsidR="00912DA6" w:rsidRPr="00912DA6">
        <w:rPr>
          <w:b/>
        </w:rPr>
        <w:t>Contxt</w:t>
      </w:r>
    </w:p>
    <w:p w:rsidR="00912DA6" w:rsidRDefault="00912DA6" w:rsidP="00912DA6">
      <w:pPr>
        <w:pStyle w:val="Parrafos"/>
        <w:numPr>
          <w:ilvl w:val="0"/>
          <w:numId w:val="4"/>
        </w:numPr>
        <w:rPr>
          <w:b/>
        </w:rPr>
      </w:pPr>
      <w:r w:rsidRPr="00912DA6">
        <w:rPr>
          <w:b/>
        </w:rPr>
        <w:t>ToolStripMenuItem</w:t>
      </w:r>
      <w:r>
        <w:rPr>
          <w:b/>
        </w:rPr>
        <w:t>-&gt; Tool</w:t>
      </w:r>
    </w:p>
    <w:p w:rsidR="00D12757" w:rsidRDefault="00D12757" w:rsidP="00D12757">
      <w:pPr>
        <w:pStyle w:val="SubTituloPa"/>
      </w:pPr>
      <w:bookmarkStart w:id="7" w:name="_Toc486303110"/>
      <w:r>
        <w:t>Variables Destacadas</w:t>
      </w:r>
      <w:bookmarkEnd w:id="7"/>
    </w:p>
    <w:p w:rsidR="00D12757" w:rsidRDefault="00912DA6" w:rsidP="002D0DA4">
      <w:pPr>
        <w:pStyle w:val="Parrafos"/>
      </w:pPr>
      <w:r>
        <w:rPr>
          <w:noProof/>
        </w:rPr>
        <w:drawing>
          <wp:inline distT="0" distB="0" distL="0" distR="0" wp14:anchorId="3DAF4088" wp14:editId="70FECFA7">
            <wp:extent cx="5400040" cy="4603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0375"/>
                    </a:xfrm>
                    <a:prstGeom prst="rect">
                      <a:avLst/>
                    </a:prstGeom>
                  </pic:spPr>
                </pic:pic>
              </a:graphicData>
            </a:graphic>
          </wp:inline>
        </w:drawing>
      </w:r>
    </w:p>
    <w:p w:rsidR="00D12757" w:rsidRDefault="00912DA6" w:rsidP="00D12757">
      <w:pPr>
        <w:pStyle w:val="Parrafos"/>
      </w:pPr>
      <w:r>
        <w:rPr>
          <w:noProof/>
        </w:rPr>
        <w:drawing>
          <wp:inline distT="0" distB="0" distL="0" distR="0" wp14:anchorId="290CED48" wp14:editId="5AD06C2A">
            <wp:extent cx="5400040" cy="1720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2085"/>
                    </a:xfrm>
                    <a:prstGeom prst="rect">
                      <a:avLst/>
                    </a:prstGeom>
                  </pic:spPr>
                </pic:pic>
              </a:graphicData>
            </a:graphic>
          </wp:inline>
        </w:drawing>
      </w:r>
    </w:p>
    <w:p w:rsidR="00D12757" w:rsidRDefault="00D12757" w:rsidP="002D0DA4">
      <w:pPr>
        <w:pStyle w:val="Parrafos"/>
        <w:ind w:firstLine="0"/>
      </w:pPr>
    </w:p>
    <w:p w:rsidR="00591C09" w:rsidRDefault="00942B24" w:rsidP="00942B24">
      <w:pPr>
        <w:pStyle w:val="SubTituloPa"/>
      </w:pPr>
      <w:bookmarkStart w:id="8" w:name="_Toc486303111"/>
      <w:r>
        <w:t>Clases o Métodos</w:t>
      </w:r>
      <w:bookmarkEnd w:id="8"/>
    </w:p>
    <w:p w:rsidR="00591C09" w:rsidRDefault="00DD5B9C" w:rsidP="00DD5B9C">
      <w:pPr>
        <w:pStyle w:val="Parrafos"/>
      </w:pPr>
      <w:r w:rsidRPr="00DD5B9C">
        <w:t>ListaProcesos() o ListaServicios()</w:t>
      </w:r>
      <w:r>
        <w:t>: estos métodos ingresan los datos de los procesos y servicios a los listbox.</w:t>
      </w:r>
    </w:p>
    <w:p w:rsidR="00DD5B9C" w:rsidRPr="00DD5B9C" w:rsidRDefault="00D12757" w:rsidP="00DD5B9C">
      <w:pPr>
        <w:pStyle w:val="Parrafos"/>
        <w:rPr>
          <w:b/>
        </w:rPr>
      </w:pPr>
      <w:r>
        <w:rPr>
          <w:noProof/>
        </w:rPr>
        <w:lastRenderedPageBreak/>
        <w:drawing>
          <wp:anchor distT="0" distB="0" distL="114300" distR="114300" simplePos="0" relativeHeight="251669504" behindDoc="0" locked="0" layoutInCell="1" allowOverlap="1">
            <wp:simplePos x="0" y="0"/>
            <wp:positionH relativeFrom="column">
              <wp:posOffset>-4703</wp:posOffset>
            </wp:positionH>
            <wp:positionV relativeFrom="paragraph">
              <wp:posOffset>3308120</wp:posOffset>
            </wp:positionV>
            <wp:extent cx="5400040" cy="146621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466215"/>
                    </a:xfrm>
                    <a:prstGeom prst="rect">
                      <a:avLst/>
                    </a:prstGeom>
                  </pic:spPr>
                </pic:pic>
              </a:graphicData>
            </a:graphic>
          </wp:anchor>
        </w:drawing>
      </w:r>
      <w:r w:rsidR="00DD5B9C">
        <w:rPr>
          <w:noProof/>
        </w:rPr>
        <w:drawing>
          <wp:anchor distT="0" distB="0" distL="114300" distR="114300" simplePos="0" relativeHeight="251668480" behindDoc="0" locked="0" layoutInCell="1" allowOverlap="1">
            <wp:simplePos x="0" y="0"/>
            <wp:positionH relativeFrom="column">
              <wp:posOffset>-5080</wp:posOffset>
            </wp:positionH>
            <wp:positionV relativeFrom="paragraph">
              <wp:posOffset>213360</wp:posOffset>
            </wp:positionV>
            <wp:extent cx="5400040" cy="309435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094355"/>
                    </a:xfrm>
                    <a:prstGeom prst="rect">
                      <a:avLst/>
                    </a:prstGeom>
                  </pic:spPr>
                </pic:pic>
              </a:graphicData>
            </a:graphic>
            <wp14:sizeRelV relativeFrom="margin">
              <wp14:pctHeight>0</wp14:pctHeight>
            </wp14:sizeRelV>
          </wp:anchor>
        </w:drawing>
      </w:r>
      <w:r w:rsidR="00DD5B9C" w:rsidRPr="00DD5B9C">
        <w:rPr>
          <w:b/>
        </w:rPr>
        <w:t>ListaProcesos()</w:t>
      </w:r>
    </w:p>
    <w:p w:rsidR="00DD5B9C" w:rsidRDefault="00DD5B9C" w:rsidP="00DD5B9C">
      <w:pPr>
        <w:pStyle w:val="Parrafos"/>
      </w:pPr>
    </w:p>
    <w:p w:rsidR="00DD5B9C" w:rsidRDefault="00DD5B9C" w:rsidP="00DD5B9C">
      <w:pPr>
        <w:pStyle w:val="Parrafos"/>
        <w:rPr>
          <w:b/>
        </w:rPr>
      </w:pPr>
      <w:r>
        <w:rPr>
          <w:noProof/>
        </w:rPr>
        <w:drawing>
          <wp:anchor distT="0" distB="0" distL="114300" distR="114300" simplePos="0" relativeHeight="251670528" behindDoc="0" locked="0" layoutInCell="1" allowOverlap="1">
            <wp:simplePos x="0" y="0"/>
            <wp:positionH relativeFrom="column">
              <wp:posOffset>-155861</wp:posOffset>
            </wp:positionH>
            <wp:positionV relativeFrom="paragraph">
              <wp:posOffset>360045</wp:posOffset>
            </wp:positionV>
            <wp:extent cx="5400040" cy="250126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501265"/>
                    </a:xfrm>
                    <a:prstGeom prst="rect">
                      <a:avLst/>
                    </a:prstGeom>
                  </pic:spPr>
                </pic:pic>
              </a:graphicData>
            </a:graphic>
          </wp:anchor>
        </w:drawing>
      </w:r>
      <w:r w:rsidRPr="00DD5B9C">
        <w:rPr>
          <w:b/>
        </w:rPr>
        <w:t>ListaServicios():</w:t>
      </w:r>
    </w:p>
    <w:p w:rsidR="00DD5B9C" w:rsidRPr="00AC22A4" w:rsidRDefault="00AC22A4" w:rsidP="00AC22A4">
      <w:pPr>
        <w:rPr>
          <w:rFonts w:ascii="Arial" w:hAnsi="Arial"/>
          <w:b/>
          <w:sz w:val="24"/>
        </w:rPr>
      </w:pPr>
      <w:r>
        <w:rPr>
          <w:b/>
        </w:rPr>
        <w:br w:type="page"/>
      </w:r>
    </w:p>
    <w:p w:rsidR="00DD5B9C" w:rsidRDefault="00DD5B9C" w:rsidP="00DD5B9C">
      <w:pPr>
        <w:pStyle w:val="Parrafos"/>
        <w:rPr>
          <w:lang w:val="es-ES"/>
        </w:rPr>
      </w:pPr>
      <w:r w:rsidRPr="00D12757">
        <w:rPr>
          <w:b/>
          <w:lang w:val="es-ES"/>
        </w:rPr>
        <w:lastRenderedPageBreak/>
        <w:t>LimpiarProcesos() y LimpiarServicios():</w:t>
      </w:r>
      <w:r>
        <w:rPr>
          <w:lang w:val="es-ES"/>
        </w:rPr>
        <w:t xml:space="preserve"> Elimina los datos de las listas.</w:t>
      </w:r>
    </w:p>
    <w:p w:rsidR="00DD5B9C" w:rsidRDefault="00DD5B9C" w:rsidP="00DD5B9C">
      <w:pPr>
        <w:pStyle w:val="Parrafos"/>
        <w:rPr>
          <w:b/>
          <w:lang w:val="es-ES"/>
        </w:rPr>
      </w:pPr>
      <w:r w:rsidRPr="00DD5B9C">
        <w:rPr>
          <w:b/>
          <w:lang w:val="es-ES"/>
        </w:rPr>
        <w:t>LimpiarProcesos()</w:t>
      </w:r>
    </w:p>
    <w:p w:rsidR="00DD5B9C" w:rsidRDefault="00DD5B9C" w:rsidP="00DD5B9C">
      <w:pPr>
        <w:pStyle w:val="Parrafos"/>
        <w:rPr>
          <w:b/>
        </w:rPr>
      </w:pPr>
      <w:r>
        <w:rPr>
          <w:noProof/>
        </w:rPr>
        <w:drawing>
          <wp:inline distT="0" distB="0" distL="0" distR="0" wp14:anchorId="5FBBED9C" wp14:editId="52AE214A">
            <wp:extent cx="2943225" cy="19621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1962150"/>
                    </a:xfrm>
                    <a:prstGeom prst="rect">
                      <a:avLst/>
                    </a:prstGeom>
                  </pic:spPr>
                </pic:pic>
              </a:graphicData>
            </a:graphic>
          </wp:inline>
        </w:drawing>
      </w:r>
    </w:p>
    <w:p w:rsidR="005B7E4F" w:rsidRDefault="005B7E4F" w:rsidP="00DD5B9C">
      <w:pPr>
        <w:pStyle w:val="Parrafos"/>
        <w:rPr>
          <w:b/>
        </w:rPr>
      </w:pPr>
    </w:p>
    <w:p w:rsidR="005B7E4F" w:rsidRDefault="005B7E4F" w:rsidP="00DD5B9C">
      <w:pPr>
        <w:pStyle w:val="Parrafos"/>
        <w:rPr>
          <w:b/>
        </w:rPr>
      </w:pPr>
    </w:p>
    <w:p w:rsidR="00DD5B9C" w:rsidRDefault="00DD5B9C" w:rsidP="00DD5B9C">
      <w:pPr>
        <w:pStyle w:val="Parrafos"/>
        <w:rPr>
          <w:b/>
          <w:lang w:val="es-ES"/>
        </w:rPr>
      </w:pPr>
      <w:r w:rsidRPr="00DD5B9C">
        <w:rPr>
          <w:b/>
          <w:lang w:val="es-ES"/>
        </w:rPr>
        <w:t>LimpiarServicios()</w:t>
      </w:r>
    </w:p>
    <w:p w:rsidR="00DD5B9C" w:rsidRPr="00DD5B9C" w:rsidRDefault="00DD5B9C" w:rsidP="00DD5B9C">
      <w:pPr>
        <w:pStyle w:val="Parrafos"/>
        <w:rPr>
          <w:b/>
        </w:rPr>
      </w:pPr>
      <w:r>
        <w:rPr>
          <w:noProof/>
        </w:rPr>
        <w:drawing>
          <wp:inline distT="0" distB="0" distL="0" distR="0" wp14:anchorId="1C35BD89" wp14:editId="0D751A3D">
            <wp:extent cx="2962275" cy="19526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1952625"/>
                    </a:xfrm>
                    <a:prstGeom prst="rect">
                      <a:avLst/>
                    </a:prstGeom>
                  </pic:spPr>
                </pic:pic>
              </a:graphicData>
            </a:graphic>
          </wp:inline>
        </w:drawing>
      </w:r>
    </w:p>
    <w:p w:rsidR="00DD5B9C" w:rsidRDefault="005B7E4F" w:rsidP="005B7E4F">
      <w:pPr>
        <w:pStyle w:val="Parrafos"/>
      </w:pPr>
      <w:r w:rsidRPr="005B7E4F">
        <w:rPr>
          <w:b/>
          <w:noProof/>
        </w:rPr>
        <w:drawing>
          <wp:anchor distT="0" distB="0" distL="114300" distR="114300" simplePos="0" relativeHeight="251671552" behindDoc="0" locked="0" layoutInCell="1" allowOverlap="1">
            <wp:simplePos x="0" y="0"/>
            <wp:positionH relativeFrom="column">
              <wp:posOffset>-236248</wp:posOffset>
            </wp:positionH>
            <wp:positionV relativeFrom="paragraph">
              <wp:posOffset>629285</wp:posOffset>
            </wp:positionV>
            <wp:extent cx="5400040" cy="143129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431290"/>
                    </a:xfrm>
                    <a:prstGeom prst="rect">
                      <a:avLst/>
                    </a:prstGeom>
                  </pic:spPr>
                </pic:pic>
              </a:graphicData>
            </a:graphic>
          </wp:anchor>
        </w:drawing>
      </w:r>
      <w:r w:rsidRPr="005B7E4F">
        <w:rPr>
          <w:b/>
        </w:rPr>
        <w:t>Estadísticas():</w:t>
      </w:r>
      <w:r w:rsidRPr="005B7E4F">
        <w:t>Muestra los datos estadísticos, como lo son el número de procesos, memoria utilizada…</w:t>
      </w:r>
    </w:p>
    <w:p w:rsidR="00AC22A4" w:rsidRDefault="00AC22A4">
      <w:pPr>
        <w:rPr>
          <w:rFonts w:ascii="Arial" w:hAnsi="Arial"/>
          <w:b/>
          <w:sz w:val="24"/>
        </w:rPr>
      </w:pPr>
      <w:r>
        <w:rPr>
          <w:b/>
        </w:rPr>
        <w:br w:type="page"/>
      </w:r>
    </w:p>
    <w:p w:rsidR="005B7E4F" w:rsidRPr="005B7E4F" w:rsidRDefault="005B7E4F" w:rsidP="005B7E4F">
      <w:pPr>
        <w:pStyle w:val="Parrafos"/>
        <w:rPr>
          <w:b/>
        </w:rPr>
      </w:pPr>
    </w:p>
    <w:p w:rsidR="00DD5B9C" w:rsidRDefault="005B7E4F" w:rsidP="005B7E4F">
      <w:pPr>
        <w:pStyle w:val="Parrafos"/>
        <w:rPr>
          <w:rFonts w:ascii="Consolas" w:hAnsi="Consolas" w:cs="Consolas"/>
          <w:color w:val="57A64A"/>
          <w:sz w:val="19"/>
          <w:szCs w:val="19"/>
          <w:lang w:val="es-ES"/>
        </w:rPr>
      </w:pPr>
      <w:r w:rsidRPr="005B7E4F">
        <w:rPr>
          <w:b/>
        </w:rPr>
        <w:t>ListarProcesos() y ListarServicios()</w:t>
      </w:r>
      <w:r>
        <w:rPr>
          <w:b/>
        </w:rPr>
        <w:t>:</w:t>
      </w:r>
      <w:r w:rsidRPr="005B7E4F">
        <w:t>que todas las listas se enfoquen en el último elemento agregado</w:t>
      </w:r>
      <w:r w:rsidRPr="005B7E4F">
        <w:rPr>
          <w:rFonts w:ascii="Consolas" w:hAnsi="Consolas" w:cs="Consolas"/>
          <w:color w:val="57A64A"/>
          <w:sz w:val="19"/>
          <w:szCs w:val="19"/>
          <w:lang w:val="es-ES"/>
        </w:rPr>
        <w:t>.</w:t>
      </w:r>
    </w:p>
    <w:p w:rsidR="005B7E4F" w:rsidRPr="00D12757" w:rsidRDefault="005B7E4F" w:rsidP="00D12757">
      <w:pPr>
        <w:pStyle w:val="Parrafos"/>
        <w:rPr>
          <w:b/>
        </w:rPr>
      </w:pPr>
      <w:r w:rsidRPr="005B7E4F">
        <w:rPr>
          <w:b/>
        </w:rPr>
        <w:t xml:space="preserve">ListarProcesos() </w:t>
      </w:r>
      <w:r>
        <w:rPr>
          <w:noProof/>
        </w:rPr>
        <w:drawing>
          <wp:anchor distT="0" distB="0" distL="114300" distR="114300" simplePos="0" relativeHeight="251672576" behindDoc="0" locked="0" layoutInCell="1" allowOverlap="1">
            <wp:simplePos x="0" y="0"/>
            <wp:positionH relativeFrom="column">
              <wp:posOffset>-145813</wp:posOffset>
            </wp:positionH>
            <wp:positionV relativeFrom="paragraph">
              <wp:posOffset>310864</wp:posOffset>
            </wp:positionV>
            <wp:extent cx="5400040" cy="146748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67485"/>
                    </a:xfrm>
                    <a:prstGeom prst="rect">
                      <a:avLst/>
                    </a:prstGeom>
                  </pic:spPr>
                </pic:pic>
              </a:graphicData>
            </a:graphic>
          </wp:anchor>
        </w:drawing>
      </w:r>
    </w:p>
    <w:p w:rsidR="005B7E4F" w:rsidRDefault="005B7E4F" w:rsidP="005E26C7">
      <w:pPr>
        <w:pStyle w:val="Parrafos"/>
      </w:pPr>
    </w:p>
    <w:p w:rsidR="005B7E4F" w:rsidRDefault="005B7E4F" w:rsidP="005E26C7">
      <w:pPr>
        <w:pStyle w:val="Parrafos"/>
        <w:rPr>
          <w:b/>
        </w:rPr>
      </w:pPr>
      <w:r w:rsidRPr="005B7E4F">
        <w:rPr>
          <w:b/>
        </w:rPr>
        <w:t>ListarServicios()</w:t>
      </w:r>
      <w:r>
        <w:rPr>
          <w:b/>
        </w:rPr>
        <w:t>:</w:t>
      </w:r>
    </w:p>
    <w:p w:rsidR="005B7E4F" w:rsidRDefault="005B7E4F" w:rsidP="005E26C7">
      <w:pPr>
        <w:pStyle w:val="Parrafos"/>
      </w:pPr>
      <w:r>
        <w:rPr>
          <w:noProof/>
        </w:rPr>
        <w:drawing>
          <wp:anchor distT="0" distB="0" distL="114300" distR="114300" simplePos="0" relativeHeight="251673600" behindDoc="0" locked="0" layoutInCell="1" allowOverlap="1">
            <wp:simplePos x="0" y="0"/>
            <wp:positionH relativeFrom="column">
              <wp:posOffset>65203</wp:posOffset>
            </wp:positionH>
            <wp:positionV relativeFrom="paragraph">
              <wp:posOffset>0</wp:posOffset>
            </wp:positionV>
            <wp:extent cx="5400040" cy="1559560"/>
            <wp:effectExtent l="0" t="0" r="0" b="254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559560"/>
                    </a:xfrm>
                    <a:prstGeom prst="rect">
                      <a:avLst/>
                    </a:prstGeom>
                  </pic:spPr>
                </pic:pic>
              </a:graphicData>
            </a:graphic>
          </wp:anchor>
        </w:drawing>
      </w:r>
    </w:p>
    <w:p w:rsidR="00187D51" w:rsidRDefault="00F724E6" w:rsidP="00B72FC4">
      <w:pPr>
        <w:pStyle w:val="SubTituloPa"/>
      </w:pPr>
      <w:r>
        <w:t xml:space="preserve"> </w:t>
      </w:r>
      <w:r w:rsidR="00187D51">
        <w:t xml:space="preserve"> </w:t>
      </w:r>
      <w:bookmarkStart w:id="9" w:name="_Toc486303112"/>
      <w:r w:rsidR="00B72FC4">
        <w:t>Funciones</w:t>
      </w:r>
      <w:bookmarkEnd w:id="9"/>
      <w:r w:rsidR="00B72FC4">
        <w:t xml:space="preserve"> </w:t>
      </w:r>
    </w:p>
    <w:p w:rsidR="00187D51" w:rsidRDefault="00187D51" w:rsidP="00B72FC4">
      <w:pPr>
        <w:pStyle w:val="Parrafos"/>
      </w:pPr>
      <w:r>
        <w:t xml:space="preserve"> </w:t>
      </w:r>
    </w:p>
    <w:p w:rsidR="00B87EED" w:rsidRDefault="00C07EB9" w:rsidP="00B72FC4">
      <w:pPr>
        <w:pStyle w:val="Parrafos"/>
      </w:pPr>
      <w:r w:rsidRPr="00C07EB9">
        <w:rPr>
          <w:b/>
          <w:noProof/>
        </w:rPr>
        <w:drawing>
          <wp:anchor distT="0" distB="0" distL="114300" distR="114300" simplePos="0" relativeHeight="251674624" behindDoc="0" locked="0" layoutInCell="1" allowOverlap="1">
            <wp:simplePos x="0" y="0"/>
            <wp:positionH relativeFrom="column">
              <wp:posOffset>-5135</wp:posOffset>
            </wp:positionH>
            <wp:positionV relativeFrom="paragraph">
              <wp:posOffset>890905</wp:posOffset>
            </wp:positionV>
            <wp:extent cx="5400040" cy="1381760"/>
            <wp:effectExtent l="0" t="0" r="0" b="889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anchor>
        </w:drawing>
      </w:r>
      <w:r w:rsidR="00B87EED" w:rsidRPr="00C07EB9">
        <w:rPr>
          <w:b/>
        </w:rPr>
        <w:t>Buscar():</w:t>
      </w:r>
      <w:r w:rsidR="00B87EED">
        <w:t xml:space="preserve"> se encuentra dentro del botón</w:t>
      </w:r>
      <w:r>
        <w:t xml:space="preserve"> (btnbusc)</w:t>
      </w:r>
      <w:r w:rsidR="00B87EED">
        <w:t xml:space="preserve"> </w:t>
      </w:r>
      <w:r>
        <w:t>. Abre una ventana donde se debe de seleccionar el programa que quiere abrir, al seleccionarlo y aceptar ingresa la dirección a textbox(txtInicia).</w:t>
      </w:r>
    </w:p>
    <w:p w:rsidR="00C07EB9" w:rsidRPr="00AC22A4" w:rsidRDefault="00AC22A4" w:rsidP="00AC22A4">
      <w:pPr>
        <w:rPr>
          <w:rFonts w:ascii="Arial" w:hAnsi="Arial"/>
          <w:sz w:val="24"/>
        </w:rPr>
      </w:pPr>
      <w:r>
        <w:br w:type="page"/>
      </w:r>
    </w:p>
    <w:p w:rsidR="00C07EB9" w:rsidRPr="00C07EB9" w:rsidRDefault="00C07EB9" w:rsidP="00C07EB9">
      <w:pPr>
        <w:pStyle w:val="Parrafos"/>
      </w:pPr>
      <w:r w:rsidRPr="00C07EB9">
        <w:rPr>
          <w:b/>
          <w:lang w:val="es-ES"/>
        </w:rPr>
        <w:lastRenderedPageBreak/>
        <w:t>LimpiarText()</w:t>
      </w:r>
      <w:r>
        <w:rPr>
          <w:b/>
          <w:lang w:val="es-ES"/>
        </w:rPr>
        <w:t xml:space="preserve">: </w:t>
      </w:r>
      <w:r>
        <w:rPr>
          <w:lang w:val="es-ES"/>
        </w:rPr>
        <w:t>limpia los textbox de la aplicación.</w:t>
      </w:r>
    </w:p>
    <w:p w:rsidR="00C07EB9" w:rsidRDefault="00C07EB9" w:rsidP="00B72FC4">
      <w:pPr>
        <w:pStyle w:val="Parrafos"/>
      </w:pPr>
      <w:r w:rsidRPr="00C07EB9">
        <w:rPr>
          <w:noProof/>
        </w:rPr>
        <w:drawing>
          <wp:inline distT="0" distB="0" distL="0" distR="0" wp14:anchorId="29AA90C4" wp14:editId="0723E9AC">
            <wp:extent cx="3619500" cy="828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828675"/>
                    </a:xfrm>
                    <a:prstGeom prst="rect">
                      <a:avLst/>
                    </a:prstGeom>
                  </pic:spPr>
                </pic:pic>
              </a:graphicData>
            </a:graphic>
          </wp:inline>
        </w:drawing>
      </w:r>
    </w:p>
    <w:p w:rsidR="00C07EB9" w:rsidRPr="00C07EB9" w:rsidRDefault="00C07EB9" w:rsidP="00B72FC4">
      <w:pPr>
        <w:pStyle w:val="Parrafos"/>
      </w:pPr>
    </w:p>
    <w:p w:rsidR="00C07EB9" w:rsidRDefault="00C07EB9" w:rsidP="00C07EB9">
      <w:pPr>
        <w:pStyle w:val="Parrafos"/>
      </w:pPr>
      <w:r w:rsidRPr="00C07EB9">
        <w:rPr>
          <w:b/>
        </w:rPr>
        <w:t>Iniciar()</w:t>
      </w:r>
      <w:r>
        <w:rPr>
          <w:b/>
        </w:rPr>
        <w:t xml:space="preserve">: </w:t>
      </w:r>
      <w:r w:rsidRPr="00C07EB9">
        <w:t>verifica que el txtInicia no este vacío luego inicia el proceso que tenga la dirección que contenía el textbox, limpia el texbox y actualiza.   se encuentra en el botón(btnInicio).</w:t>
      </w:r>
    </w:p>
    <w:p w:rsidR="00D12757" w:rsidRDefault="00C07EB9" w:rsidP="00AF440C">
      <w:pPr>
        <w:pStyle w:val="Parrafos"/>
        <w:rPr>
          <w:noProof/>
        </w:rPr>
      </w:pPr>
      <w:r>
        <w:rPr>
          <w:noProof/>
        </w:rPr>
        <w:drawing>
          <wp:anchor distT="0" distB="0" distL="114300" distR="114300" simplePos="0" relativeHeight="251676672" behindDoc="0" locked="0" layoutInCell="1" allowOverlap="1" wp14:anchorId="3DD4538B" wp14:editId="1595D27E">
            <wp:simplePos x="0" y="0"/>
            <wp:positionH relativeFrom="column">
              <wp:posOffset>0</wp:posOffset>
            </wp:positionH>
            <wp:positionV relativeFrom="paragraph">
              <wp:posOffset>361950</wp:posOffset>
            </wp:positionV>
            <wp:extent cx="5400040" cy="272351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723515"/>
                    </a:xfrm>
                    <a:prstGeom prst="rect">
                      <a:avLst/>
                    </a:prstGeom>
                  </pic:spPr>
                </pic:pic>
              </a:graphicData>
            </a:graphic>
          </wp:anchor>
        </w:drawing>
      </w:r>
    </w:p>
    <w:p w:rsidR="00D12757" w:rsidRDefault="00D12757" w:rsidP="00AF440C">
      <w:pPr>
        <w:pStyle w:val="Parrafos"/>
        <w:ind w:firstLine="0"/>
        <w:rPr>
          <w:noProof/>
        </w:rPr>
      </w:pPr>
    </w:p>
    <w:p w:rsidR="00C07EB9" w:rsidRPr="00C07EB9" w:rsidRDefault="00D12757" w:rsidP="00C07EB9">
      <w:pPr>
        <w:pStyle w:val="Parrafos"/>
        <w:rPr>
          <w:noProof/>
        </w:rPr>
      </w:pPr>
      <w:r>
        <w:rPr>
          <w:noProof/>
        </w:rPr>
        <w:lastRenderedPageBreak/>
        <w:drawing>
          <wp:anchor distT="0" distB="0" distL="114300" distR="114300" simplePos="0" relativeHeight="251677696" behindDoc="0" locked="0" layoutInCell="1" allowOverlap="1">
            <wp:simplePos x="0" y="0"/>
            <wp:positionH relativeFrom="column">
              <wp:posOffset>55245</wp:posOffset>
            </wp:positionH>
            <wp:positionV relativeFrom="paragraph">
              <wp:posOffset>994389</wp:posOffset>
            </wp:positionV>
            <wp:extent cx="5400040" cy="2393315"/>
            <wp:effectExtent l="0" t="0" r="0" b="698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393315"/>
                    </a:xfrm>
                    <a:prstGeom prst="rect">
                      <a:avLst/>
                    </a:prstGeom>
                  </pic:spPr>
                </pic:pic>
              </a:graphicData>
            </a:graphic>
          </wp:anchor>
        </w:drawing>
      </w:r>
      <w:r w:rsidR="00C07EB9" w:rsidRPr="00A631D9">
        <w:rPr>
          <w:b/>
          <w:noProof/>
        </w:rPr>
        <w:t>Detener():</w:t>
      </w:r>
      <w:r w:rsidR="00C07EB9">
        <w:rPr>
          <w:noProof/>
        </w:rPr>
        <w:t xml:space="preserve"> para acceder a esta funcion se debe de seleccionar algun elemento de la lista </w:t>
      </w:r>
      <w:r w:rsidR="00C07EB9" w:rsidRPr="00C07EB9">
        <w:t>(listNombre</w:t>
      </w:r>
      <w:r w:rsidR="00C07EB9">
        <w:rPr>
          <w:noProof/>
        </w:rPr>
        <w:t>)</w:t>
      </w:r>
      <w:r w:rsidR="00A631D9">
        <w:rPr>
          <w:noProof/>
        </w:rPr>
        <w:t>, a este dato se le quita el id del numero de</w:t>
      </w:r>
      <w:r>
        <w:rPr>
          <w:noProof/>
        </w:rPr>
        <w:t xml:space="preserve"> </w:t>
      </w:r>
      <w:r w:rsidR="00A631D9">
        <w:rPr>
          <w:noProof/>
        </w:rPr>
        <w:t>elemento que representa en la lista. Luego se evalua que el dato extraido exista como un proceso y se finaliza el proceso.</w:t>
      </w:r>
    </w:p>
    <w:p w:rsidR="00C07EB9" w:rsidRDefault="00C07EB9" w:rsidP="00C07EB9">
      <w:pPr>
        <w:pStyle w:val="Parrafos"/>
        <w:rPr>
          <w:noProof/>
        </w:rPr>
      </w:pPr>
    </w:p>
    <w:p w:rsidR="00C07EB9" w:rsidRPr="00A631D9" w:rsidRDefault="00A631D9" w:rsidP="00A631D9">
      <w:pPr>
        <w:pStyle w:val="Parrafos"/>
        <w:rPr>
          <w:b/>
        </w:rPr>
      </w:pPr>
      <w:r w:rsidRPr="00A631D9">
        <w:rPr>
          <w:b/>
        </w:rPr>
        <w:t>Reanudar()</w:t>
      </w:r>
      <w:r>
        <w:rPr>
          <w:b/>
        </w:rPr>
        <w:t xml:space="preserve">: </w:t>
      </w:r>
      <w:r w:rsidR="00D0398F">
        <w:rPr>
          <w:b/>
        </w:rPr>
        <w:t xml:space="preserve"> </w:t>
      </w:r>
      <w:r w:rsidR="00D0398F" w:rsidRPr="00BB5CDF">
        <w:t>es una función muy parecida a la de iniciar</w:t>
      </w:r>
      <w:r w:rsidR="00E34EA3" w:rsidRPr="00BB5CDF">
        <w:t xml:space="preserve">. En la cual verifica que </w:t>
      </w:r>
      <w:r w:rsidR="00BB5CDF" w:rsidRPr="00BB5CDF">
        <w:t xml:space="preserve">txtServicio no </w:t>
      </w:r>
      <w:r w:rsidR="009510F9" w:rsidRPr="00BB5CDF">
        <w:t>esté</w:t>
      </w:r>
      <w:r w:rsidR="00BB5CDF" w:rsidRPr="00BB5CDF">
        <w:t xml:space="preserve"> </w:t>
      </w:r>
      <w:r w:rsidR="009510F9" w:rsidRPr="00BB5CDF">
        <w:t>vacío</w:t>
      </w:r>
      <w:r w:rsidR="00BB5CDF" w:rsidRPr="00BB5CDF">
        <w:t xml:space="preserve">, ingresa el dato que contenía txtServicio en una variable de tipo ServiceController, también se estable una variable de tipo int que </w:t>
      </w:r>
      <w:r w:rsidR="00BB5CDF">
        <w:t>contendrá</w:t>
      </w:r>
      <w:r w:rsidR="00BB5CDF" w:rsidRPr="00BB5CDF">
        <w:t xml:space="preserve"> el tiempo en el que se </w:t>
      </w:r>
      <w:r w:rsidR="009510F9" w:rsidRPr="00BB5CDF">
        <w:t>realizará</w:t>
      </w:r>
      <w:r w:rsidR="00BB5CDF" w:rsidRPr="00BB5CDF">
        <w:t xml:space="preserve"> el servicio</w:t>
      </w:r>
      <w:r w:rsidR="00BB5CDF">
        <w:t xml:space="preserve">. Se inicia el servicio y se establece que </w:t>
      </w:r>
      <w:r w:rsidR="009510F9">
        <w:t>está</w:t>
      </w:r>
      <w:r w:rsidR="00BB5CDF">
        <w:t xml:space="preserve"> en </w:t>
      </w:r>
      <w:r w:rsidR="009510F9">
        <w:t>ejecución (Running) y el tiempo.</w:t>
      </w:r>
    </w:p>
    <w:p w:rsidR="00D12451" w:rsidRDefault="009510F9">
      <w:r>
        <w:rPr>
          <w:noProof/>
        </w:rPr>
        <w:lastRenderedPageBreak/>
        <w:drawing>
          <wp:anchor distT="0" distB="0" distL="114300" distR="114300" simplePos="0" relativeHeight="251680768" behindDoc="0" locked="0" layoutInCell="1" allowOverlap="1" wp14:anchorId="33251286" wp14:editId="30447586">
            <wp:simplePos x="0" y="0"/>
            <wp:positionH relativeFrom="column">
              <wp:posOffset>120580</wp:posOffset>
            </wp:positionH>
            <wp:positionV relativeFrom="paragraph">
              <wp:posOffset>2731135</wp:posOffset>
            </wp:positionV>
            <wp:extent cx="5400040" cy="9213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921385"/>
                    </a:xfrm>
                    <a:prstGeom prst="rect">
                      <a:avLst/>
                    </a:prstGeom>
                  </pic:spPr>
                </pic:pic>
              </a:graphicData>
            </a:graphic>
          </wp:anchor>
        </w:drawing>
      </w:r>
      <w:r>
        <w:rPr>
          <w:noProof/>
        </w:rPr>
        <w:drawing>
          <wp:anchor distT="0" distB="0" distL="114300" distR="114300" simplePos="0" relativeHeight="251679744" behindDoc="0" locked="0" layoutInCell="1" allowOverlap="1" wp14:anchorId="629ACDDF" wp14:editId="67D8BF92">
            <wp:simplePos x="0" y="0"/>
            <wp:positionH relativeFrom="column">
              <wp:posOffset>116205</wp:posOffset>
            </wp:positionH>
            <wp:positionV relativeFrom="paragraph">
              <wp:posOffset>0</wp:posOffset>
            </wp:positionV>
            <wp:extent cx="5400040" cy="273240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732405"/>
                    </a:xfrm>
                    <a:prstGeom prst="rect">
                      <a:avLst/>
                    </a:prstGeom>
                  </pic:spPr>
                </pic:pic>
              </a:graphicData>
            </a:graphic>
            <wp14:sizeRelV relativeFrom="margin">
              <wp14:pctHeight>0</wp14:pctHeight>
            </wp14:sizeRelV>
          </wp:anchor>
        </w:drawing>
      </w:r>
      <w:r>
        <w:t xml:space="preserve"> </w:t>
      </w:r>
    </w:p>
    <w:p w:rsidR="009127C4" w:rsidRDefault="009127C4" w:rsidP="009127C4">
      <w:pPr>
        <w:pStyle w:val="Parrafos"/>
        <w:rPr>
          <w:noProof/>
        </w:rPr>
      </w:pPr>
      <w:r>
        <w:rPr>
          <w:noProof/>
        </w:rPr>
        <w:drawing>
          <wp:anchor distT="0" distB="0" distL="114300" distR="114300" simplePos="0" relativeHeight="251681792" behindDoc="0" locked="0" layoutInCell="1" allowOverlap="1">
            <wp:simplePos x="0" y="0"/>
            <wp:positionH relativeFrom="column">
              <wp:posOffset>-155861</wp:posOffset>
            </wp:positionH>
            <wp:positionV relativeFrom="paragraph">
              <wp:posOffset>1438261</wp:posOffset>
            </wp:positionV>
            <wp:extent cx="5400040" cy="2414270"/>
            <wp:effectExtent l="0" t="0" r="0" b="508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anchor>
        </w:drawing>
      </w:r>
      <w:r w:rsidR="00D12451" w:rsidRPr="00D12451">
        <w:rPr>
          <w:b/>
          <w:lang w:val="es-ES"/>
        </w:rPr>
        <w:t>Pausar()</w:t>
      </w:r>
      <w:r w:rsidR="00D12451">
        <w:rPr>
          <w:b/>
        </w:rPr>
        <w:t xml:space="preserve">: </w:t>
      </w:r>
      <w:r>
        <w:rPr>
          <w:noProof/>
        </w:rPr>
        <w:t xml:space="preserve">para acceder a esta funcion se debe de seleccionar algun elemento de la lista </w:t>
      </w:r>
      <w:r w:rsidRPr="00C07EB9">
        <w:t>(</w:t>
      </w:r>
      <w:r w:rsidRPr="009127C4">
        <w:t>listNomServicio</w:t>
      </w:r>
      <w:r>
        <w:rPr>
          <w:noProof/>
        </w:rPr>
        <w:t>), a este dato se le quita el id del numero de elemento que representa en la lista. Luego se recorre los datos de los servicios por medio de un foreach, evalua que el dato extraido exista como un servicio  y si se encuentra se suspende el servicio.</w:t>
      </w:r>
    </w:p>
    <w:p w:rsidR="00D72D1F" w:rsidRDefault="00D72D1F" w:rsidP="009127C4">
      <w:pPr>
        <w:pStyle w:val="Parrafos"/>
        <w:rPr>
          <w:noProof/>
        </w:rPr>
      </w:pPr>
    </w:p>
    <w:p w:rsidR="00180465" w:rsidRDefault="00180465" w:rsidP="009127C4">
      <w:pPr>
        <w:pStyle w:val="Parrafos"/>
        <w:rPr>
          <w:noProof/>
        </w:rPr>
      </w:pPr>
      <w:r w:rsidRPr="00D72D1F">
        <w:rPr>
          <w:b/>
          <w:noProof/>
        </w:rPr>
        <w:t>ActualizarTool:</w:t>
      </w:r>
      <w:r>
        <w:rPr>
          <w:noProof/>
        </w:rPr>
        <w:t xml:space="preserve"> Actualiza los datos.</w:t>
      </w:r>
    </w:p>
    <w:p w:rsidR="00D72D1F" w:rsidRDefault="00D72D1F" w:rsidP="009127C4">
      <w:pPr>
        <w:pStyle w:val="Parrafos"/>
        <w:rPr>
          <w:noProof/>
        </w:rPr>
      </w:pPr>
      <w:r>
        <w:rPr>
          <w:noProof/>
        </w:rPr>
        <w:lastRenderedPageBreak/>
        <w:drawing>
          <wp:inline distT="0" distB="0" distL="0" distR="0" wp14:anchorId="6405F127" wp14:editId="5600FBE7">
            <wp:extent cx="2076450" cy="714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450" cy="714375"/>
                    </a:xfrm>
                    <a:prstGeom prst="rect">
                      <a:avLst/>
                    </a:prstGeom>
                  </pic:spPr>
                </pic:pic>
              </a:graphicData>
            </a:graphic>
          </wp:inline>
        </w:drawing>
      </w:r>
    </w:p>
    <w:p w:rsidR="00180465" w:rsidRDefault="00180465" w:rsidP="009127C4">
      <w:pPr>
        <w:pStyle w:val="Parrafos"/>
        <w:rPr>
          <w:noProof/>
        </w:rPr>
      </w:pPr>
      <w:r w:rsidRPr="00D72D1F">
        <w:rPr>
          <w:b/>
          <w:noProof/>
        </w:rPr>
        <w:t>SalirTool:</w:t>
      </w:r>
      <w:r>
        <w:rPr>
          <w:noProof/>
        </w:rPr>
        <w:t xml:space="preserve"> Sale de la aplicación.</w:t>
      </w:r>
    </w:p>
    <w:p w:rsidR="00D72D1F" w:rsidRDefault="00D72D1F" w:rsidP="009127C4">
      <w:pPr>
        <w:pStyle w:val="Parrafos"/>
        <w:rPr>
          <w:noProof/>
        </w:rPr>
      </w:pPr>
      <w:r>
        <w:rPr>
          <w:noProof/>
        </w:rPr>
        <w:drawing>
          <wp:inline distT="0" distB="0" distL="0" distR="0" wp14:anchorId="5BC40E04" wp14:editId="7748D15A">
            <wp:extent cx="1609725" cy="7334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733425"/>
                    </a:xfrm>
                    <a:prstGeom prst="rect">
                      <a:avLst/>
                    </a:prstGeom>
                  </pic:spPr>
                </pic:pic>
              </a:graphicData>
            </a:graphic>
          </wp:inline>
        </w:drawing>
      </w:r>
    </w:p>
    <w:p w:rsidR="00180465" w:rsidRDefault="00D72D1F" w:rsidP="00D72D1F">
      <w:pPr>
        <w:pStyle w:val="Parrafos"/>
      </w:pPr>
      <w:r w:rsidRPr="00D72D1F">
        <w:rPr>
          <w:b/>
        </w:rPr>
        <w:t>tiempoRealTool, altaTool, normalTool, bajaTool:</w:t>
      </w:r>
      <w:r>
        <w:t xml:space="preserve"> Simulan un cambio de prioridad.</w:t>
      </w:r>
    </w:p>
    <w:p w:rsidR="00D72D1F" w:rsidRPr="00D72D1F" w:rsidRDefault="00D72D1F" w:rsidP="00D72D1F">
      <w:pPr>
        <w:pStyle w:val="Parrafos"/>
      </w:pPr>
      <w:r>
        <w:rPr>
          <w:noProof/>
        </w:rPr>
        <w:drawing>
          <wp:inline distT="0" distB="0" distL="0" distR="0" wp14:anchorId="5F83B7BF" wp14:editId="20476876">
            <wp:extent cx="5400040" cy="12401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40155"/>
                    </a:xfrm>
                    <a:prstGeom prst="rect">
                      <a:avLst/>
                    </a:prstGeom>
                  </pic:spPr>
                </pic:pic>
              </a:graphicData>
            </a:graphic>
          </wp:inline>
        </w:drawing>
      </w:r>
    </w:p>
    <w:p w:rsidR="00AC22A4" w:rsidRDefault="00AC22A4">
      <w:pPr>
        <w:rPr>
          <w:rFonts w:ascii="Arial" w:hAnsi="Arial"/>
          <w:b/>
          <w:sz w:val="24"/>
        </w:rPr>
      </w:pPr>
      <w:r>
        <w:rPr>
          <w:b/>
        </w:rPr>
        <w:br w:type="page"/>
      </w:r>
    </w:p>
    <w:p w:rsidR="00E23A77" w:rsidRDefault="002D0DA4" w:rsidP="002D0DA4">
      <w:pPr>
        <w:pStyle w:val="TitulosParrafos"/>
      </w:pPr>
      <w:bookmarkStart w:id="10" w:name="_Toc486303113"/>
      <w:r>
        <w:lastRenderedPageBreak/>
        <w:t>Resultados Obtenidos</w:t>
      </w:r>
      <w:bookmarkEnd w:id="10"/>
    </w:p>
    <w:p w:rsidR="002D0DA4" w:rsidRPr="00C772A4" w:rsidRDefault="00440292" w:rsidP="00C772A4">
      <w:pPr>
        <w:pStyle w:val="Parrafos"/>
      </w:pPr>
      <w:r w:rsidRPr="00C772A4">
        <w:t>Como resulta del desarrollo de este proyecto se obtuvo una aplicación la cual se puede consultar los datos de los procesos y servicios que estén ejecutándose en el equipo. Además de cuantos procesos hay, cuantos servicios estén corriendo y cuantos están suspendidos, cuanto porcentaje de memoria física y virtual se está utilizando.</w:t>
      </w:r>
    </w:p>
    <w:p w:rsidR="00440292" w:rsidRPr="00C772A4" w:rsidRDefault="00B57875" w:rsidP="00C772A4">
      <w:pPr>
        <w:pStyle w:val="Parrafos"/>
      </w:pPr>
      <w:r w:rsidRPr="00C772A4">
        <w:rPr>
          <w:noProof/>
        </w:rPr>
        <w:drawing>
          <wp:anchor distT="0" distB="0" distL="114300" distR="114300" simplePos="0" relativeHeight="251688960" behindDoc="0" locked="0" layoutInCell="1" allowOverlap="1">
            <wp:simplePos x="0" y="0"/>
            <wp:positionH relativeFrom="column">
              <wp:posOffset>2954</wp:posOffset>
            </wp:positionH>
            <wp:positionV relativeFrom="paragraph">
              <wp:posOffset>885825</wp:posOffset>
            </wp:positionV>
            <wp:extent cx="5400040" cy="2538095"/>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38095"/>
                    </a:xfrm>
                    <a:prstGeom prst="rect">
                      <a:avLst/>
                    </a:prstGeom>
                  </pic:spPr>
                </pic:pic>
              </a:graphicData>
            </a:graphic>
          </wp:anchor>
        </w:drawing>
      </w:r>
      <w:r w:rsidR="00440292" w:rsidRPr="00C772A4">
        <w:t xml:space="preserve">También se puede iniciar </w:t>
      </w:r>
      <w:r w:rsidR="00C772A4" w:rsidRPr="00C772A4">
        <w:t>un nuevo proceso</w:t>
      </w:r>
      <w:r w:rsidR="00440292" w:rsidRPr="00C772A4">
        <w:t xml:space="preserve"> o finalizar un proceso que este en ejecución, y en el caso de los servicios se puede suspender(pausar) o reanudar.</w:t>
      </w:r>
    </w:p>
    <w:p w:rsidR="00440292" w:rsidRDefault="00B57875" w:rsidP="00D12451">
      <w:pPr>
        <w:pStyle w:val="Parrafos"/>
        <w:rPr>
          <w:b/>
        </w:rPr>
      </w:pPr>
      <w:r>
        <w:rPr>
          <w:noProof/>
        </w:rPr>
        <w:drawing>
          <wp:anchor distT="0" distB="0" distL="114300" distR="114300" simplePos="0" relativeHeight="251687936" behindDoc="0" locked="0" layoutInCell="1" allowOverlap="1">
            <wp:simplePos x="0" y="0"/>
            <wp:positionH relativeFrom="column">
              <wp:posOffset>2954</wp:posOffset>
            </wp:positionH>
            <wp:positionV relativeFrom="paragraph">
              <wp:posOffset>2729230</wp:posOffset>
            </wp:positionV>
            <wp:extent cx="5400040" cy="2505075"/>
            <wp:effectExtent l="0" t="0" r="0" b="952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05075"/>
                    </a:xfrm>
                    <a:prstGeom prst="rect">
                      <a:avLst/>
                    </a:prstGeom>
                  </pic:spPr>
                </pic:pic>
              </a:graphicData>
            </a:graphic>
          </wp:anchor>
        </w:drawing>
      </w:r>
    </w:p>
    <w:p w:rsidR="00440292" w:rsidRDefault="00440292" w:rsidP="00D12451">
      <w:pPr>
        <w:pStyle w:val="Parrafos"/>
        <w:rPr>
          <w:b/>
        </w:rPr>
      </w:pPr>
    </w:p>
    <w:p w:rsidR="00440292" w:rsidRDefault="00B57875" w:rsidP="00D12451">
      <w:pPr>
        <w:pStyle w:val="Parrafos"/>
        <w:rPr>
          <w:b/>
        </w:rPr>
      </w:pPr>
      <w:r>
        <w:rPr>
          <w:noProof/>
        </w:rPr>
        <w:lastRenderedPageBreak/>
        <w:drawing>
          <wp:anchor distT="0" distB="0" distL="114300" distR="114300" simplePos="0" relativeHeight="251686912" behindDoc="0" locked="0" layoutInCell="1" allowOverlap="1">
            <wp:simplePos x="0" y="0"/>
            <wp:positionH relativeFrom="column">
              <wp:posOffset>102346</wp:posOffset>
            </wp:positionH>
            <wp:positionV relativeFrom="paragraph">
              <wp:posOffset>0</wp:posOffset>
            </wp:positionV>
            <wp:extent cx="5400040" cy="263334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63334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102346</wp:posOffset>
            </wp:positionH>
            <wp:positionV relativeFrom="paragraph">
              <wp:posOffset>2822575</wp:posOffset>
            </wp:positionV>
            <wp:extent cx="5400040" cy="2520315"/>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0315"/>
                    </a:xfrm>
                    <a:prstGeom prst="rect">
                      <a:avLst/>
                    </a:prstGeom>
                  </pic:spPr>
                </pic:pic>
              </a:graphicData>
            </a:graphic>
          </wp:anchor>
        </w:drawing>
      </w:r>
    </w:p>
    <w:p w:rsidR="00440292" w:rsidRDefault="00B57875" w:rsidP="00D12451">
      <w:pPr>
        <w:pStyle w:val="Parrafos"/>
        <w:rPr>
          <w:b/>
        </w:rPr>
      </w:pPr>
      <w:r>
        <w:rPr>
          <w:noProof/>
        </w:rPr>
        <w:drawing>
          <wp:anchor distT="0" distB="0" distL="114300" distR="114300" simplePos="0" relativeHeight="251684864" behindDoc="0" locked="0" layoutInCell="1" allowOverlap="1">
            <wp:simplePos x="0" y="0"/>
            <wp:positionH relativeFrom="column">
              <wp:posOffset>102346</wp:posOffset>
            </wp:positionH>
            <wp:positionV relativeFrom="paragraph">
              <wp:posOffset>2713355</wp:posOffset>
            </wp:positionV>
            <wp:extent cx="5400040" cy="25539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anchor>
        </w:drawing>
      </w:r>
    </w:p>
    <w:p w:rsidR="00440292" w:rsidRDefault="00440292" w:rsidP="00D12451">
      <w:pPr>
        <w:pStyle w:val="Parrafos"/>
        <w:rPr>
          <w:b/>
        </w:rPr>
      </w:pPr>
    </w:p>
    <w:p w:rsidR="00D72D1F" w:rsidRDefault="00D72D1F" w:rsidP="00D12451">
      <w:pPr>
        <w:pStyle w:val="Parrafos"/>
        <w:rPr>
          <w:b/>
        </w:rPr>
      </w:pPr>
    </w:p>
    <w:p w:rsidR="00AC22A4" w:rsidRDefault="00B57875" w:rsidP="00AC22A4">
      <w:pPr>
        <w:pStyle w:val="Parrafos"/>
        <w:rPr>
          <w:b/>
        </w:rPr>
      </w:pPr>
      <w:r>
        <w:rPr>
          <w:noProof/>
        </w:rPr>
        <w:drawing>
          <wp:anchor distT="0" distB="0" distL="114300" distR="114300" simplePos="0" relativeHeight="251683840" behindDoc="0" locked="0" layoutInCell="1" allowOverlap="1">
            <wp:simplePos x="0" y="0"/>
            <wp:positionH relativeFrom="column">
              <wp:posOffset>2954</wp:posOffset>
            </wp:positionH>
            <wp:positionV relativeFrom="paragraph">
              <wp:posOffset>0</wp:posOffset>
            </wp:positionV>
            <wp:extent cx="5400040" cy="1922780"/>
            <wp:effectExtent l="0" t="0" r="0" b="127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22780"/>
                    </a:xfrm>
                    <a:prstGeom prst="rect">
                      <a:avLst/>
                    </a:prstGeom>
                  </pic:spPr>
                </pic:pic>
              </a:graphicData>
            </a:graphic>
          </wp:anchor>
        </w:drawing>
      </w:r>
    </w:p>
    <w:p w:rsidR="00D72D1F" w:rsidRDefault="009F4032" w:rsidP="00D72D1F">
      <w:pPr>
        <w:pStyle w:val="Parrafos"/>
        <w:ind w:firstLine="0"/>
      </w:pPr>
      <w:r>
        <w:rPr>
          <w:noProof/>
        </w:rPr>
        <w:drawing>
          <wp:anchor distT="0" distB="0" distL="114300" distR="114300" simplePos="0" relativeHeight="251692032" behindDoc="0" locked="0" layoutInCell="1" allowOverlap="1">
            <wp:simplePos x="0" y="0"/>
            <wp:positionH relativeFrom="column">
              <wp:posOffset>2843</wp:posOffset>
            </wp:positionH>
            <wp:positionV relativeFrom="paragraph">
              <wp:posOffset>1043940</wp:posOffset>
            </wp:positionV>
            <wp:extent cx="5398907" cy="695270"/>
            <wp:effectExtent l="0" t="0" r="0" b="0"/>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50754" b="26340"/>
                    <a:stretch/>
                  </pic:blipFill>
                  <pic:spPr bwMode="auto">
                    <a:xfrm>
                      <a:off x="0" y="0"/>
                      <a:ext cx="5398907" cy="695270"/>
                    </a:xfrm>
                    <a:prstGeom prst="rect">
                      <a:avLst/>
                    </a:prstGeom>
                    <a:ln>
                      <a:noFill/>
                    </a:ln>
                    <a:extLst>
                      <a:ext uri="{53640926-AAD7-44D8-BBD7-CCE9431645EC}">
                        <a14:shadowObscured xmlns:a14="http://schemas.microsoft.com/office/drawing/2010/main"/>
                      </a:ext>
                    </a:extLst>
                  </pic:spPr>
                </pic:pic>
              </a:graphicData>
            </a:graphic>
          </wp:anchor>
        </w:drawing>
      </w:r>
      <w:r w:rsidR="00D72D1F">
        <w:rPr>
          <w:noProof/>
        </w:rPr>
        <w:drawing>
          <wp:anchor distT="0" distB="0" distL="114300" distR="114300" simplePos="0" relativeHeight="251691008" behindDoc="0" locked="0" layoutInCell="1" allowOverlap="1" wp14:anchorId="708228B1" wp14:editId="4C6009DB">
            <wp:simplePos x="0" y="0"/>
            <wp:positionH relativeFrom="column">
              <wp:posOffset>0</wp:posOffset>
            </wp:positionH>
            <wp:positionV relativeFrom="paragraph">
              <wp:posOffset>367665</wp:posOffset>
            </wp:positionV>
            <wp:extent cx="5400040" cy="450215"/>
            <wp:effectExtent l="0" t="0" r="0" b="6985"/>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450215"/>
                    </a:xfrm>
                    <a:prstGeom prst="rect">
                      <a:avLst/>
                    </a:prstGeom>
                  </pic:spPr>
                </pic:pic>
              </a:graphicData>
            </a:graphic>
          </wp:anchor>
        </w:drawing>
      </w:r>
    </w:p>
    <w:p w:rsidR="00D72D1F" w:rsidRDefault="00D72D1F" w:rsidP="00D72D1F">
      <w:pPr>
        <w:pStyle w:val="Parrafos"/>
      </w:pPr>
    </w:p>
    <w:p w:rsidR="00D72D1F" w:rsidRDefault="00D72D1F" w:rsidP="00D72D1F">
      <w:pPr>
        <w:pStyle w:val="Parrafos"/>
      </w:pPr>
      <w:r>
        <w:rPr>
          <w:noProof/>
        </w:rPr>
        <w:drawing>
          <wp:anchor distT="0" distB="0" distL="114300" distR="114300" simplePos="0" relativeHeight="251693056" behindDoc="0" locked="0" layoutInCell="1" allowOverlap="1">
            <wp:simplePos x="0" y="0"/>
            <wp:positionH relativeFrom="column">
              <wp:posOffset>2843</wp:posOffset>
            </wp:positionH>
            <wp:positionV relativeFrom="paragraph">
              <wp:posOffset>918210</wp:posOffset>
            </wp:positionV>
            <wp:extent cx="5400040" cy="535940"/>
            <wp:effectExtent l="0" t="0" r="0" b="0"/>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35940"/>
                    </a:xfrm>
                    <a:prstGeom prst="rect">
                      <a:avLst/>
                    </a:prstGeom>
                  </pic:spPr>
                </pic:pic>
              </a:graphicData>
            </a:graphic>
          </wp:anchor>
        </w:drawing>
      </w:r>
    </w:p>
    <w:p w:rsidR="00D72D1F" w:rsidRDefault="00D72D1F" w:rsidP="00D72D1F">
      <w:pPr>
        <w:pStyle w:val="Parrafos"/>
      </w:pPr>
    </w:p>
    <w:p w:rsidR="00D72D1F" w:rsidRDefault="00D72D1F" w:rsidP="00F72616">
      <w:pPr>
        <w:pStyle w:val="Parrafos"/>
        <w:ind w:left="707"/>
      </w:pPr>
      <w:bookmarkStart w:id="11" w:name="_GoBack"/>
      <w:bookmarkEnd w:id="11"/>
    </w:p>
    <w:p w:rsidR="00F72616" w:rsidRPr="00F72616" w:rsidRDefault="00F72616" w:rsidP="00F72616">
      <w:pPr>
        <w:pStyle w:val="Parrafos"/>
        <w:ind w:firstLine="0"/>
      </w:pPr>
    </w:p>
    <w:sectPr w:rsidR="00F72616" w:rsidRPr="00F72616" w:rsidSect="002361E7">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4852" w:rsidRDefault="00374852" w:rsidP="002361E7">
      <w:pPr>
        <w:spacing w:after="0" w:line="240" w:lineRule="auto"/>
      </w:pPr>
      <w:r>
        <w:separator/>
      </w:r>
    </w:p>
  </w:endnote>
  <w:endnote w:type="continuationSeparator" w:id="0">
    <w:p w:rsidR="00374852" w:rsidRDefault="00374852" w:rsidP="00236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1E7" w:rsidRPr="002361E7" w:rsidRDefault="00374852" w:rsidP="002361E7">
    <w:pPr>
      <w:pStyle w:val="Piedepgina"/>
      <w:jc w:val="center"/>
      <w:rPr>
        <w:color w:val="4472C4" w:themeColor="accent1"/>
      </w:rPr>
    </w:pPr>
    <w:r>
      <w:rPr>
        <w:color w:val="4472C4" w:themeColor="accent1"/>
      </w:rPr>
      <w:pict>
        <v:rect id="_x0000_i1025" style="width:0;height:1.5pt" o:hralign="center" o:hrstd="t" o:hr="t" fillcolor="#a0a0a0" stroked="f"/>
      </w:pict>
    </w:r>
  </w:p>
  <w:p w:rsidR="002361E7" w:rsidRPr="002361E7" w:rsidRDefault="002361E7" w:rsidP="002361E7">
    <w:pPr>
      <w:pStyle w:val="Sinespaciado"/>
      <w:rPr>
        <w:color w:val="595959" w:themeColor="text1" w:themeTint="A6"/>
        <w:sz w:val="20"/>
        <w:szCs w:val="20"/>
      </w:rPr>
    </w:pPr>
    <w:r>
      <w:rPr>
        <w:caps/>
        <w:color w:val="595959" w:themeColor="text1" w:themeTint="A6"/>
        <w:sz w:val="20"/>
        <w:szCs w:val="20"/>
      </w:rPr>
      <w:t>Universidad Hispanoamericana</w:t>
    </w:r>
    <w:r>
      <w:rPr>
        <w:caps/>
        <w:color w:val="595959" w:themeColor="text1" w:themeTint="A6"/>
        <w:sz w:val="20"/>
        <w:szCs w:val="20"/>
      </w:rPr>
      <w:tab/>
    </w:r>
    <w:r>
      <w:rPr>
        <w:caps/>
        <w:color w:val="595959" w:themeColor="text1" w:themeTint="A6"/>
        <w:sz w:val="20"/>
        <w:szCs w:val="20"/>
      </w:rPr>
      <w:tab/>
    </w:r>
    <w:r>
      <w:rPr>
        <w:caps/>
        <w:color w:val="595959" w:themeColor="text1" w:themeTint="A6"/>
        <w:sz w:val="20"/>
        <w:szCs w:val="20"/>
      </w:rPr>
      <w:tab/>
    </w:r>
    <w:r>
      <w:rPr>
        <w:caps/>
        <w:color w:val="595959" w:themeColor="text1" w:themeTint="A6"/>
        <w:sz w:val="20"/>
        <w:szCs w:val="20"/>
      </w:rPr>
      <w:tab/>
    </w:r>
    <w:r>
      <w:rPr>
        <w:caps/>
        <w:color w:val="595959" w:themeColor="text1" w:themeTint="A6"/>
        <w:sz w:val="20"/>
        <w:szCs w:val="20"/>
      </w:rPr>
      <w:tab/>
    </w:r>
    <w:r>
      <w:rPr>
        <w:caps/>
        <w:color w:val="595959" w:themeColor="text1" w:themeTint="A6"/>
        <w:sz w:val="20"/>
        <w:szCs w:val="20"/>
      </w:rPr>
      <w:tab/>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5B7FF9">
      <w:rPr>
        <w:noProof/>
        <w:color w:val="4472C4" w:themeColor="accent1"/>
      </w:rPr>
      <w:t>16</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5B7FF9">
      <w:rPr>
        <w:noProof/>
        <w:color w:val="4472C4" w:themeColor="accent1"/>
      </w:rPr>
      <w:t>16</w:t>
    </w:r>
    <w:r>
      <w:rPr>
        <w:color w:val="4472C4" w:themeColor="accent1"/>
      </w:rPr>
      <w:fldChar w:fldCharType="end"/>
    </w:r>
  </w:p>
  <w:p w:rsidR="002361E7" w:rsidRDefault="002361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4852" w:rsidRDefault="00374852" w:rsidP="002361E7">
      <w:pPr>
        <w:spacing w:after="0" w:line="240" w:lineRule="auto"/>
      </w:pPr>
      <w:r>
        <w:separator/>
      </w:r>
    </w:p>
  </w:footnote>
  <w:footnote w:type="continuationSeparator" w:id="0">
    <w:p w:rsidR="00374852" w:rsidRDefault="00374852" w:rsidP="00236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1E7" w:rsidRDefault="002361E7">
    <w:pPr>
      <w:pStyle w:val="Encabezado"/>
    </w:pPr>
    <w:r>
      <w:rPr>
        <w:noProof/>
        <w:lang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361E7" w:rsidRDefault="004E3333">
                              <w:pPr>
                                <w:pStyle w:val="Encabezado"/>
                                <w:jc w:val="center"/>
                                <w:rPr>
                                  <w:caps/>
                                  <w:color w:val="FFFFFF" w:themeColor="background1"/>
                                </w:rPr>
                              </w:pPr>
                              <w:r>
                                <w:rPr>
                                  <w:caps/>
                                  <w:color w:val="FFFFFF" w:themeColor="background1"/>
                                </w:rPr>
                                <w:t>Proyecto Programable (Visor de Procesos/Servicios).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361E7" w:rsidRDefault="004E3333">
                        <w:pPr>
                          <w:pStyle w:val="Encabezado"/>
                          <w:jc w:val="center"/>
                          <w:rPr>
                            <w:caps/>
                            <w:color w:val="FFFFFF" w:themeColor="background1"/>
                          </w:rPr>
                        </w:pPr>
                        <w:r>
                          <w:rPr>
                            <w:caps/>
                            <w:color w:val="FFFFFF" w:themeColor="background1"/>
                          </w:rPr>
                          <w:t>Proyecto Programable (Visor de Procesos/Servicios).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336E"/>
    <w:multiLevelType w:val="hybridMultilevel"/>
    <w:tmpl w:val="87D0A9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222801DB"/>
    <w:multiLevelType w:val="hybridMultilevel"/>
    <w:tmpl w:val="B234E4D2"/>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cs="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cs="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cs="Courier New" w:hint="default"/>
      </w:rPr>
    </w:lvl>
    <w:lvl w:ilvl="8" w:tplc="0C0A0005" w:tentative="1">
      <w:start w:val="1"/>
      <w:numFmt w:val="bullet"/>
      <w:lvlText w:val=""/>
      <w:lvlJc w:val="left"/>
      <w:pPr>
        <w:ind w:left="7888" w:hanging="360"/>
      </w:pPr>
      <w:rPr>
        <w:rFonts w:ascii="Wingdings" w:hAnsi="Wingdings" w:hint="default"/>
      </w:rPr>
    </w:lvl>
  </w:abstractNum>
  <w:abstractNum w:abstractNumId="2" w15:restartNumberingAfterBreak="0">
    <w:nsid w:val="320C2E98"/>
    <w:multiLevelType w:val="hybridMultilevel"/>
    <w:tmpl w:val="5F301C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3ED954BD"/>
    <w:multiLevelType w:val="hybridMultilevel"/>
    <w:tmpl w:val="1F742402"/>
    <w:lvl w:ilvl="0" w:tplc="0C0A0001">
      <w:start w:val="1"/>
      <w:numFmt w:val="bullet"/>
      <w:lvlText w:val=""/>
      <w:lvlJc w:val="left"/>
      <w:pPr>
        <w:ind w:left="2025" w:hanging="360"/>
      </w:pPr>
      <w:rPr>
        <w:rFonts w:ascii="Symbol" w:hAnsi="Symbol" w:hint="default"/>
      </w:rPr>
    </w:lvl>
    <w:lvl w:ilvl="1" w:tplc="0C0A0003" w:tentative="1">
      <w:start w:val="1"/>
      <w:numFmt w:val="bullet"/>
      <w:lvlText w:val="o"/>
      <w:lvlJc w:val="left"/>
      <w:pPr>
        <w:ind w:left="2745" w:hanging="360"/>
      </w:pPr>
      <w:rPr>
        <w:rFonts w:ascii="Courier New" w:hAnsi="Courier New" w:cs="Courier New" w:hint="default"/>
      </w:rPr>
    </w:lvl>
    <w:lvl w:ilvl="2" w:tplc="0C0A0005" w:tentative="1">
      <w:start w:val="1"/>
      <w:numFmt w:val="bullet"/>
      <w:lvlText w:val=""/>
      <w:lvlJc w:val="left"/>
      <w:pPr>
        <w:ind w:left="3465" w:hanging="360"/>
      </w:pPr>
      <w:rPr>
        <w:rFonts w:ascii="Wingdings" w:hAnsi="Wingdings" w:hint="default"/>
      </w:rPr>
    </w:lvl>
    <w:lvl w:ilvl="3" w:tplc="0C0A0001" w:tentative="1">
      <w:start w:val="1"/>
      <w:numFmt w:val="bullet"/>
      <w:lvlText w:val=""/>
      <w:lvlJc w:val="left"/>
      <w:pPr>
        <w:ind w:left="4185" w:hanging="360"/>
      </w:pPr>
      <w:rPr>
        <w:rFonts w:ascii="Symbol" w:hAnsi="Symbol" w:hint="default"/>
      </w:rPr>
    </w:lvl>
    <w:lvl w:ilvl="4" w:tplc="0C0A0003" w:tentative="1">
      <w:start w:val="1"/>
      <w:numFmt w:val="bullet"/>
      <w:lvlText w:val="o"/>
      <w:lvlJc w:val="left"/>
      <w:pPr>
        <w:ind w:left="4905" w:hanging="360"/>
      </w:pPr>
      <w:rPr>
        <w:rFonts w:ascii="Courier New" w:hAnsi="Courier New" w:cs="Courier New" w:hint="default"/>
      </w:rPr>
    </w:lvl>
    <w:lvl w:ilvl="5" w:tplc="0C0A0005" w:tentative="1">
      <w:start w:val="1"/>
      <w:numFmt w:val="bullet"/>
      <w:lvlText w:val=""/>
      <w:lvlJc w:val="left"/>
      <w:pPr>
        <w:ind w:left="5625" w:hanging="360"/>
      </w:pPr>
      <w:rPr>
        <w:rFonts w:ascii="Wingdings" w:hAnsi="Wingdings" w:hint="default"/>
      </w:rPr>
    </w:lvl>
    <w:lvl w:ilvl="6" w:tplc="0C0A0001" w:tentative="1">
      <w:start w:val="1"/>
      <w:numFmt w:val="bullet"/>
      <w:lvlText w:val=""/>
      <w:lvlJc w:val="left"/>
      <w:pPr>
        <w:ind w:left="6345" w:hanging="360"/>
      </w:pPr>
      <w:rPr>
        <w:rFonts w:ascii="Symbol" w:hAnsi="Symbol" w:hint="default"/>
      </w:rPr>
    </w:lvl>
    <w:lvl w:ilvl="7" w:tplc="0C0A0003" w:tentative="1">
      <w:start w:val="1"/>
      <w:numFmt w:val="bullet"/>
      <w:lvlText w:val="o"/>
      <w:lvlJc w:val="left"/>
      <w:pPr>
        <w:ind w:left="7065" w:hanging="360"/>
      </w:pPr>
      <w:rPr>
        <w:rFonts w:ascii="Courier New" w:hAnsi="Courier New" w:cs="Courier New" w:hint="default"/>
      </w:rPr>
    </w:lvl>
    <w:lvl w:ilvl="8" w:tplc="0C0A0005" w:tentative="1">
      <w:start w:val="1"/>
      <w:numFmt w:val="bullet"/>
      <w:lvlText w:val=""/>
      <w:lvlJc w:val="left"/>
      <w:pPr>
        <w:ind w:left="7785" w:hanging="360"/>
      </w:pPr>
      <w:rPr>
        <w:rFonts w:ascii="Wingdings" w:hAnsi="Wingdings" w:hint="default"/>
      </w:rPr>
    </w:lvl>
  </w:abstractNum>
  <w:abstractNum w:abstractNumId="4" w15:restartNumberingAfterBreak="0">
    <w:nsid w:val="6C426EE3"/>
    <w:multiLevelType w:val="hybridMultilevel"/>
    <w:tmpl w:val="A4027320"/>
    <w:lvl w:ilvl="0" w:tplc="0C0A0001">
      <w:start w:val="1"/>
      <w:numFmt w:val="bullet"/>
      <w:lvlText w:val=""/>
      <w:lvlJc w:val="left"/>
      <w:pPr>
        <w:ind w:left="2128" w:hanging="360"/>
      </w:pPr>
      <w:rPr>
        <w:rFonts w:ascii="Symbol" w:hAnsi="Symbol" w:hint="default"/>
      </w:rPr>
    </w:lvl>
    <w:lvl w:ilvl="1" w:tplc="0C0A0003" w:tentative="1">
      <w:start w:val="1"/>
      <w:numFmt w:val="bullet"/>
      <w:lvlText w:val="o"/>
      <w:lvlJc w:val="left"/>
      <w:pPr>
        <w:ind w:left="2848" w:hanging="360"/>
      </w:pPr>
      <w:rPr>
        <w:rFonts w:ascii="Courier New" w:hAnsi="Courier New" w:cs="Courier New" w:hint="default"/>
      </w:rPr>
    </w:lvl>
    <w:lvl w:ilvl="2" w:tplc="0C0A0005" w:tentative="1">
      <w:start w:val="1"/>
      <w:numFmt w:val="bullet"/>
      <w:lvlText w:val=""/>
      <w:lvlJc w:val="left"/>
      <w:pPr>
        <w:ind w:left="3568" w:hanging="360"/>
      </w:pPr>
      <w:rPr>
        <w:rFonts w:ascii="Wingdings" w:hAnsi="Wingdings" w:hint="default"/>
      </w:rPr>
    </w:lvl>
    <w:lvl w:ilvl="3" w:tplc="0C0A0001" w:tentative="1">
      <w:start w:val="1"/>
      <w:numFmt w:val="bullet"/>
      <w:lvlText w:val=""/>
      <w:lvlJc w:val="left"/>
      <w:pPr>
        <w:ind w:left="4288" w:hanging="360"/>
      </w:pPr>
      <w:rPr>
        <w:rFonts w:ascii="Symbol" w:hAnsi="Symbol" w:hint="default"/>
      </w:rPr>
    </w:lvl>
    <w:lvl w:ilvl="4" w:tplc="0C0A0003" w:tentative="1">
      <w:start w:val="1"/>
      <w:numFmt w:val="bullet"/>
      <w:lvlText w:val="o"/>
      <w:lvlJc w:val="left"/>
      <w:pPr>
        <w:ind w:left="5008" w:hanging="360"/>
      </w:pPr>
      <w:rPr>
        <w:rFonts w:ascii="Courier New" w:hAnsi="Courier New" w:cs="Courier New" w:hint="default"/>
      </w:rPr>
    </w:lvl>
    <w:lvl w:ilvl="5" w:tplc="0C0A0005" w:tentative="1">
      <w:start w:val="1"/>
      <w:numFmt w:val="bullet"/>
      <w:lvlText w:val=""/>
      <w:lvlJc w:val="left"/>
      <w:pPr>
        <w:ind w:left="5728" w:hanging="360"/>
      </w:pPr>
      <w:rPr>
        <w:rFonts w:ascii="Wingdings" w:hAnsi="Wingdings" w:hint="default"/>
      </w:rPr>
    </w:lvl>
    <w:lvl w:ilvl="6" w:tplc="0C0A0001" w:tentative="1">
      <w:start w:val="1"/>
      <w:numFmt w:val="bullet"/>
      <w:lvlText w:val=""/>
      <w:lvlJc w:val="left"/>
      <w:pPr>
        <w:ind w:left="6448" w:hanging="360"/>
      </w:pPr>
      <w:rPr>
        <w:rFonts w:ascii="Symbol" w:hAnsi="Symbol" w:hint="default"/>
      </w:rPr>
    </w:lvl>
    <w:lvl w:ilvl="7" w:tplc="0C0A0003" w:tentative="1">
      <w:start w:val="1"/>
      <w:numFmt w:val="bullet"/>
      <w:lvlText w:val="o"/>
      <w:lvlJc w:val="left"/>
      <w:pPr>
        <w:ind w:left="7168" w:hanging="360"/>
      </w:pPr>
      <w:rPr>
        <w:rFonts w:ascii="Courier New" w:hAnsi="Courier New" w:cs="Courier New" w:hint="default"/>
      </w:rPr>
    </w:lvl>
    <w:lvl w:ilvl="8" w:tplc="0C0A0005" w:tentative="1">
      <w:start w:val="1"/>
      <w:numFmt w:val="bullet"/>
      <w:lvlText w:val=""/>
      <w:lvlJc w:val="left"/>
      <w:pPr>
        <w:ind w:left="7888"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D51"/>
    <w:rsid w:val="000E2F9E"/>
    <w:rsid w:val="00180465"/>
    <w:rsid w:val="00187D51"/>
    <w:rsid w:val="001B1197"/>
    <w:rsid w:val="001E1D4F"/>
    <w:rsid w:val="00203C7C"/>
    <w:rsid w:val="002361E7"/>
    <w:rsid w:val="002D0DA4"/>
    <w:rsid w:val="002D234A"/>
    <w:rsid w:val="002D7E0F"/>
    <w:rsid w:val="0030255C"/>
    <w:rsid w:val="00362533"/>
    <w:rsid w:val="00363AB0"/>
    <w:rsid w:val="00374852"/>
    <w:rsid w:val="003C037E"/>
    <w:rsid w:val="003F30B2"/>
    <w:rsid w:val="00440292"/>
    <w:rsid w:val="00447CE5"/>
    <w:rsid w:val="004E3333"/>
    <w:rsid w:val="00560A7E"/>
    <w:rsid w:val="00587BE0"/>
    <w:rsid w:val="00591C09"/>
    <w:rsid w:val="005B7E4F"/>
    <w:rsid w:val="005B7FF9"/>
    <w:rsid w:val="005E26C7"/>
    <w:rsid w:val="005F380D"/>
    <w:rsid w:val="00723F18"/>
    <w:rsid w:val="007564B5"/>
    <w:rsid w:val="0080490D"/>
    <w:rsid w:val="00812EC9"/>
    <w:rsid w:val="008672D4"/>
    <w:rsid w:val="008F0902"/>
    <w:rsid w:val="009068BB"/>
    <w:rsid w:val="009127C4"/>
    <w:rsid w:val="00912DA6"/>
    <w:rsid w:val="00942B24"/>
    <w:rsid w:val="009510F9"/>
    <w:rsid w:val="009722A2"/>
    <w:rsid w:val="009963C5"/>
    <w:rsid w:val="009F0F53"/>
    <w:rsid w:val="009F4032"/>
    <w:rsid w:val="00A06C39"/>
    <w:rsid w:val="00A631D9"/>
    <w:rsid w:val="00A735F7"/>
    <w:rsid w:val="00AC22A4"/>
    <w:rsid w:val="00AD0AE9"/>
    <w:rsid w:val="00AF440C"/>
    <w:rsid w:val="00B57875"/>
    <w:rsid w:val="00B72FC4"/>
    <w:rsid w:val="00B87EED"/>
    <w:rsid w:val="00BB5CDF"/>
    <w:rsid w:val="00BC39C9"/>
    <w:rsid w:val="00C07EB9"/>
    <w:rsid w:val="00C26499"/>
    <w:rsid w:val="00C57A4A"/>
    <w:rsid w:val="00C7194F"/>
    <w:rsid w:val="00C772A4"/>
    <w:rsid w:val="00CC3283"/>
    <w:rsid w:val="00CD4963"/>
    <w:rsid w:val="00D0398F"/>
    <w:rsid w:val="00D12451"/>
    <w:rsid w:val="00D12757"/>
    <w:rsid w:val="00D72D1F"/>
    <w:rsid w:val="00DB68A6"/>
    <w:rsid w:val="00DD5B9C"/>
    <w:rsid w:val="00E23A77"/>
    <w:rsid w:val="00E34EA3"/>
    <w:rsid w:val="00F724E6"/>
    <w:rsid w:val="00F72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87187"/>
  <w15:chartTrackingRefBased/>
  <w15:docId w15:val="{08DDEE0E-CD32-4166-A7C2-898797C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R"/>
    </w:rPr>
  </w:style>
  <w:style w:type="paragraph" w:styleId="Ttulo1">
    <w:name w:val="heading 1"/>
    <w:basedOn w:val="Normal"/>
    <w:next w:val="Normal"/>
    <w:link w:val="Ttulo1Car"/>
    <w:uiPriority w:val="9"/>
    <w:qFormat/>
    <w:rsid w:val="001E1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361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61E7"/>
    <w:rPr>
      <w:rFonts w:eastAsiaTheme="minorEastAsia"/>
      <w:lang w:eastAsia="es-ES"/>
    </w:rPr>
  </w:style>
  <w:style w:type="paragraph" w:styleId="Encabezado">
    <w:name w:val="header"/>
    <w:basedOn w:val="Normal"/>
    <w:link w:val="EncabezadoCar"/>
    <w:uiPriority w:val="99"/>
    <w:unhideWhenUsed/>
    <w:rsid w:val="002361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61E7"/>
  </w:style>
  <w:style w:type="paragraph" w:styleId="Piedepgina">
    <w:name w:val="footer"/>
    <w:basedOn w:val="Normal"/>
    <w:link w:val="PiedepginaCar"/>
    <w:uiPriority w:val="99"/>
    <w:unhideWhenUsed/>
    <w:rsid w:val="002361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61E7"/>
  </w:style>
  <w:style w:type="paragraph" w:customStyle="1" w:styleId="Parrafos">
    <w:name w:val="Parrafos"/>
    <w:basedOn w:val="Normal"/>
    <w:qFormat/>
    <w:rsid w:val="001E1D4F"/>
    <w:pPr>
      <w:spacing w:line="360" w:lineRule="auto"/>
      <w:ind w:firstLine="709"/>
      <w:jc w:val="both"/>
    </w:pPr>
    <w:rPr>
      <w:rFonts w:ascii="Arial" w:hAnsi="Arial"/>
      <w:sz w:val="24"/>
    </w:rPr>
  </w:style>
  <w:style w:type="paragraph" w:customStyle="1" w:styleId="TitulosParrafos">
    <w:name w:val="TitulosParrafos"/>
    <w:basedOn w:val="Ttulo1"/>
    <w:link w:val="TitulosParrafosCar"/>
    <w:qFormat/>
    <w:rsid w:val="001E1D4F"/>
    <w:rPr>
      <w:rFonts w:ascii="Arial" w:hAnsi="Arial"/>
      <w:b/>
      <w:u w:val="single"/>
    </w:rPr>
  </w:style>
  <w:style w:type="paragraph" w:customStyle="1" w:styleId="SubTituloPa">
    <w:name w:val="SubTituloPa"/>
    <w:basedOn w:val="TitulosParrafos"/>
    <w:link w:val="SubTituloPaCar"/>
    <w:qFormat/>
    <w:rsid w:val="001E1D4F"/>
    <w:rPr>
      <w:color w:val="6188CD"/>
      <w:sz w:val="28"/>
    </w:rPr>
  </w:style>
  <w:style w:type="character" w:customStyle="1" w:styleId="Ttulo1Car">
    <w:name w:val="Título 1 Car"/>
    <w:basedOn w:val="Fuentedeprrafopredeter"/>
    <w:link w:val="Ttulo1"/>
    <w:uiPriority w:val="9"/>
    <w:rsid w:val="001E1D4F"/>
    <w:rPr>
      <w:rFonts w:asciiTheme="majorHAnsi" w:eastAsiaTheme="majorEastAsia" w:hAnsiTheme="majorHAnsi" w:cstheme="majorBidi"/>
      <w:color w:val="2F5496" w:themeColor="accent1" w:themeShade="BF"/>
      <w:sz w:val="32"/>
      <w:szCs w:val="32"/>
    </w:rPr>
  </w:style>
  <w:style w:type="character" w:customStyle="1" w:styleId="TitulosParrafosCar">
    <w:name w:val="TitulosParrafos Car"/>
    <w:basedOn w:val="Ttulo1Car"/>
    <w:link w:val="TitulosParrafos"/>
    <w:rsid w:val="001E1D4F"/>
    <w:rPr>
      <w:rFonts w:ascii="Arial" w:eastAsiaTheme="majorEastAsia" w:hAnsi="Arial" w:cstheme="majorBidi"/>
      <w:b/>
      <w:color w:val="2F5496" w:themeColor="accent1" w:themeShade="BF"/>
      <w:sz w:val="32"/>
      <w:szCs w:val="32"/>
      <w:u w:val="single"/>
    </w:rPr>
  </w:style>
  <w:style w:type="character" w:customStyle="1" w:styleId="SubTituloPaCar">
    <w:name w:val="SubTituloPa Car"/>
    <w:basedOn w:val="TitulosParrafosCar"/>
    <w:link w:val="SubTituloPa"/>
    <w:rsid w:val="001E1D4F"/>
    <w:rPr>
      <w:rFonts w:ascii="Arial" w:eastAsiaTheme="majorEastAsia" w:hAnsi="Arial" w:cstheme="majorBidi"/>
      <w:b/>
      <w:color w:val="6188CD"/>
      <w:sz w:val="28"/>
      <w:szCs w:val="32"/>
      <w:u w:val="single"/>
    </w:rPr>
  </w:style>
  <w:style w:type="paragraph" w:styleId="TtuloTDC">
    <w:name w:val="TOC Heading"/>
    <w:basedOn w:val="Ttulo1"/>
    <w:next w:val="Normal"/>
    <w:uiPriority w:val="39"/>
    <w:unhideWhenUsed/>
    <w:qFormat/>
    <w:rsid w:val="002D0DA4"/>
    <w:pPr>
      <w:outlineLvl w:val="9"/>
    </w:pPr>
    <w:rPr>
      <w:lang w:val="es-ES" w:eastAsia="es-ES"/>
    </w:rPr>
  </w:style>
  <w:style w:type="paragraph" w:styleId="TDC1">
    <w:name w:val="toc 1"/>
    <w:basedOn w:val="Normal"/>
    <w:next w:val="Normal"/>
    <w:autoRedefine/>
    <w:uiPriority w:val="39"/>
    <w:unhideWhenUsed/>
    <w:rsid w:val="002D0DA4"/>
    <w:pPr>
      <w:spacing w:after="100"/>
    </w:pPr>
  </w:style>
  <w:style w:type="character" w:styleId="Hipervnculo">
    <w:name w:val="Hyperlink"/>
    <w:basedOn w:val="Fuentedeprrafopredeter"/>
    <w:uiPriority w:val="99"/>
    <w:unhideWhenUsed/>
    <w:rsid w:val="002D0D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67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FERNANDA\Documents\Plantillas%20personalizadas%20de%20Office\UniversidadHispanoamerican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E64A51D-ABD4-483D-AAE1-723A79DBE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UniversidadHispanoamericana.dotx</Template>
  <TotalTime>802</TotalTime>
  <Pages>1</Pages>
  <Words>1084</Words>
  <Characters>5966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Proyecto Programable (Visor de Procesos/Servicios).</vt:lpstr>
    </vt:vector>
  </TitlesOfParts>
  <Company>uNIVERSIDAD HISPANOAMERICANA</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Programable (Visor de Procesos/Servicios).</dc:title>
  <dc:subject>Bachillerato Ingeniería Informática</dc:subject>
  <dc:creator>MARIA FERNANDA ACUÑA SALAS</dc:creator>
  <cp:keywords>Universidad</cp:keywords>
  <dc:description/>
  <cp:lastModifiedBy>Maria Fernanda Acuña Salas</cp:lastModifiedBy>
  <cp:revision>31</cp:revision>
  <dcterms:created xsi:type="dcterms:W3CDTF">2017-06-25T02:51:00Z</dcterms:created>
  <dcterms:modified xsi:type="dcterms:W3CDTF">2017-07-07T05:42:00Z</dcterms:modified>
</cp:coreProperties>
</file>
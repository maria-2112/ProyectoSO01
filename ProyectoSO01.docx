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lang w:val="es-CR" w:eastAsia="en-US"/>
        </w:rPr>
        <w:id w:val="1251386016"/>
        <w:docPartObj>
          <w:docPartGallery w:val="Cover Pages"/>
          <w:docPartUnique/>
        </w:docPartObj>
      </w:sdtPr>
      <w:sdtEndPr/>
      <w:sdtContent>
        <w:p w:rsidR="002361E7" w:rsidRDefault="002361E7">
          <w:pPr>
            <w:pStyle w:val="Sinespaciado"/>
          </w:pPr>
          <w:r>
            <w:rPr>
              <w:noProof/>
            </w:rPr>
            <w:drawing>
              <wp:anchor distT="0" distB="0" distL="114300" distR="114300" simplePos="0" relativeHeight="251663360" behindDoc="1" locked="0" layoutInCell="1" allowOverlap="1" wp14:anchorId="42528FB8" wp14:editId="74605231">
                <wp:simplePos x="0" y="0"/>
                <wp:positionH relativeFrom="column">
                  <wp:posOffset>514350</wp:posOffset>
                </wp:positionH>
                <wp:positionV relativeFrom="paragraph">
                  <wp:posOffset>8255</wp:posOffset>
                </wp:positionV>
                <wp:extent cx="4762500" cy="1428750"/>
                <wp:effectExtent l="0" t="0" r="0" b="0"/>
                <wp:wrapTight wrapText="bothSides">
                  <wp:wrapPolygon edited="0">
                    <wp:start x="0" y="0"/>
                    <wp:lineTo x="0" y="21312"/>
                    <wp:lineTo x="21514" y="21312"/>
                    <wp:lineTo x="21514" y="0"/>
                    <wp:lineTo x="0" y="0"/>
                  </wp:wrapPolygon>
                </wp:wrapTight>
                <wp:docPr id="11" name="Imagen 11" descr="Resultado de imagen de UNIVERSIDAD HISPANOAMERICAN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Resultado de imagen de UNIVERSIDAD HISPANOAMERICAN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62500" cy="142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33600" cy="9125712"/>
                    <wp:effectExtent l="0" t="0" r="19050" b="1524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33600" cy="9125712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2DEE71D" id="Grupo 2" o:spid="_x0000_s1026" style="position:absolute;margin-left:0;margin-top:0;width:168pt;height:718.55pt;z-index:-251657216;mso-height-percent:950;mso-left-percent:40;mso-position-horizontal-relative:page;mso-position-vertical:center;mso-position-vertical-relative:page;mso-height-percent:950;mso-left-percent:4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group id="Grupo 5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29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7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8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3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0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1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2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3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5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6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7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8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4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0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1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2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3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361E7" w:rsidRPr="002361E7" w:rsidRDefault="008D385C">
                                <w:pPr>
                                  <w:pStyle w:val="Sinespaciado"/>
                                  <w:rPr>
                                    <w:b/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8D385C">
                                      <w:rPr>
                                        <w:b/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MARIA FERNANDA ACUÑA SALAS                              RIGOBERTO ZUNIGA CASTELLANOS</w:t>
                                    </w:r>
                                  </w:sdtContent>
                                </w:sdt>
                              </w:p>
                              <w:p w:rsidR="002361E7" w:rsidRPr="002361E7" w:rsidRDefault="00391B21">
                                <w:pPr>
                                  <w:pStyle w:val="Sinespaciado"/>
                                  <w:rPr>
                                    <w:b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cs="Times New Roman"/>
                                      <w:b/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34D42">
                                      <w:rPr>
                                        <w:rFonts w:cs="Times New Roman"/>
                                        <w:b/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u</w:t>
                                    </w:r>
                                    <w:r w:rsidR="002361E7">
                                      <w:rPr>
                                        <w:rFonts w:cs="Times New Roman"/>
                                        <w:b/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NIVERSIDAD HISPANOAMERICANA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26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" filled="f" stroked="f" strokeweight=".5pt">
                    <v:textbox style="mso-fit-shape-to-text:t" inset="0,0,0,0">
                      <w:txbxContent>
                        <w:p w:rsidR="002361E7" w:rsidRPr="002361E7" w:rsidRDefault="008D385C">
                          <w:pPr>
                            <w:pStyle w:val="Sinespaciado"/>
                            <w:rPr>
                              <w:b/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b/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8D385C">
                                <w:rPr>
                                  <w:b/>
                                  <w:color w:val="4472C4" w:themeColor="accent1"/>
                                  <w:sz w:val="26"/>
                                  <w:szCs w:val="26"/>
                                </w:rPr>
                                <w:t>MARIA FERNANDA ACUÑA SALAS                              RIGOBERTO ZUNIGA CASTELLANOS</w:t>
                              </w:r>
                            </w:sdtContent>
                          </w:sdt>
                        </w:p>
                        <w:p w:rsidR="002361E7" w:rsidRPr="002361E7" w:rsidRDefault="00391B21">
                          <w:pPr>
                            <w:pStyle w:val="Sinespaciado"/>
                            <w:rPr>
                              <w:b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cs="Times New Roman"/>
                                <w:b/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34D42">
                                <w:rPr>
                                  <w:rFonts w:cs="Times New Roman"/>
                                  <w:b/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u</w:t>
                              </w:r>
                              <w:r w:rsidR="002361E7">
                                <w:rPr>
                                  <w:rFonts w:cs="Times New Roman"/>
                                  <w:b/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NIVERSIDAD HISPANOAMERICANA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A433A5" w:rsidRDefault="002361E7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55B82376" wp14:editId="1435396A">
                    <wp:simplePos x="0" y="0"/>
                    <wp:positionH relativeFrom="page">
                      <wp:posOffset>3171825</wp:posOffset>
                    </wp:positionH>
                    <wp:positionV relativeFrom="page">
                      <wp:posOffset>2571750</wp:posOffset>
                    </wp:positionV>
                    <wp:extent cx="4038600" cy="4229100"/>
                    <wp:effectExtent l="0" t="0" r="0" b="0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38600" cy="42291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361E7" w:rsidRPr="002361E7" w:rsidRDefault="00391B21" w:rsidP="002361E7">
                                <w:pPr>
                                  <w:pStyle w:val="Sinespaciado"/>
                                  <w:rPr>
                                    <w:rFonts w:eastAsiaTheme="majorEastAsia" w:cstheme="majorBidi"/>
                                    <w:b/>
                                    <w:color w:val="307CD8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eastAsiaTheme="majorEastAsia" w:cstheme="majorBidi"/>
                                      <w:b/>
                                      <w:color w:val="307CD8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25625784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34D42" w:rsidRPr="0063698C">
                                      <w:rPr>
                                        <w:rFonts w:eastAsiaTheme="majorEastAsia" w:cstheme="majorBidi"/>
                                        <w:b/>
                                        <w:color w:val="307CD8"/>
                                        <w:sz w:val="72"/>
                                        <w:szCs w:val="72"/>
                                      </w:rPr>
                                      <w:t>Proyecto Programable</w:t>
                                    </w:r>
                                  </w:sdtContent>
                                </w:sdt>
                              </w:p>
                              <w:p w:rsidR="002361E7" w:rsidRDefault="00391B21" w:rsidP="002361E7">
                                <w:pPr>
                                  <w:spacing w:before="120"/>
                                  <w:rPr>
                                    <w:b/>
                                    <w:color w:val="307CD8"/>
                                    <w:sz w:val="48"/>
                                    <w:szCs w:val="48"/>
                                  </w:rPr>
                                </w:pPr>
                                <w:sdt>
                                  <w:sdtPr>
                                    <w:rPr>
                                      <w:rFonts w:eastAsiaTheme="majorEastAsia" w:cstheme="majorBidi"/>
                                      <w:b/>
                                      <w:color w:val="307CD8"/>
                                      <w:sz w:val="52"/>
                                      <w:szCs w:val="52"/>
                                    </w:rPr>
                                    <w:alias w:val="Subtítulo"/>
                                    <w:tag w:val=""/>
                                    <w:id w:val="196762178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E0EA2">
                                      <w:rPr>
                                        <w:rFonts w:eastAsiaTheme="majorEastAsia" w:cstheme="majorBidi"/>
                                        <w:b/>
                                        <w:color w:val="307CD8"/>
                                        <w:sz w:val="52"/>
                                        <w:szCs w:val="52"/>
                                      </w:rPr>
                                      <w:t>(Visor de Procesos/Servicios).</w:t>
                                    </w:r>
                                  </w:sdtContent>
                                </w:sdt>
                                <w:r w:rsidR="002361E7" w:rsidRPr="002361E7">
                                  <w:rPr>
                                    <w:b/>
                                    <w:color w:val="307CD8"/>
                                    <w:sz w:val="48"/>
                                    <w:szCs w:val="48"/>
                                  </w:rPr>
                                  <w:t xml:space="preserve"> </w:t>
                                </w:r>
                              </w:p>
                              <w:p w:rsidR="002361E7" w:rsidRPr="002361E7" w:rsidRDefault="002361E7" w:rsidP="002361E7">
                                <w:pPr>
                                  <w:spacing w:before="120"/>
                                  <w:rPr>
                                    <w:color w:val="307CD8"/>
                                    <w:sz w:val="40"/>
                                    <w:szCs w:val="40"/>
                                  </w:rPr>
                                </w:pPr>
                                <w:r w:rsidRPr="002361E7">
                                  <w:rPr>
                                    <w:b/>
                                    <w:color w:val="307CD8"/>
                                    <w:sz w:val="48"/>
                                    <w:szCs w:val="48"/>
                                  </w:rPr>
                                  <w:fldChar w:fldCharType="begin"/>
                                </w:r>
                                <w:r>
                                  <w:rPr>
                                    <w:b/>
                                    <w:color w:val="307CD8"/>
                                    <w:sz w:val="48"/>
                                    <w:szCs w:val="48"/>
                                  </w:rPr>
                                  <w:instrText xml:space="preserve"> = Sub \* MERGEFORMAT </w:instrText>
                                </w:r>
                                <w:r w:rsidRPr="002361E7">
                                  <w:rPr>
                                    <w:b/>
                                    <w:color w:val="307CD8"/>
                                    <w:sz w:val="48"/>
                                    <w:szCs w:val="48"/>
                                  </w:rPr>
                                  <w:fldChar w:fldCharType="separate"/>
                                </w:r>
                                <w:r w:rsidRPr="002361E7">
                                  <w:rPr>
                                    <w:noProof/>
                                    <w:color w:val="307CD8"/>
                                    <w:sz w:val="40"/>
                                    <w:szCs w:val="40"/>
                                  </w:rPr>
                                  <w:t>P</w:t>
                                </w:r>
                                <w:r w:rsidR="00934D42">
                                  <w:rPr>
                                    <w:noProof/>
                                    <w:color w:val="307CD8"/>
                                    <w:sz w:val="40"/>
                                    <w:szCs w:val="40"/>
                                  </w:rPr>
                                  <w:t xml:space="preserve">rofesor : </w:t>
                                </w:r>
                                <w:r w:rsidR="00934D42" w:rsidRPr="00187D51">
                                  <w:rPr>
                                    <w:noProof/>
                                    <w:color w:val="307CD8"/>
                                    <w:sz w:val="40"/>
                                    <w:szCs w:val="40"/>
                                  </w:rPr>
                                  <w:t>Yaser Augusto Castillo Bravo</w:t>
                                </w:r>
                                <w:r w:rsidRPr="002361E7">
                                  <w:rPr>
                                    <w:b/>
                                    <w:color w:val="307CD8"/>
                                    <w:sz w:val="40"/>
                                    <w:szCs w:val="40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5B82376" id="Cuadro de texto 1" o:spid="_x0000_s1027" type="#_x0000_t202" style="position:absolute;margin-left:249.75pt;margin-top:202.5pt;width:318pt;height:333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" filled="f" stroked="f" strokeweight=".5pt">
                    <v:textbox inset="0,0,0,0">
                      <w:txbxContent>
                        <w:p w:rsidR="002361E7" w:rsidRPr="002361E7" w:rsidRDefault="00391B21" w:rsidP="002361E7">
                          <w:pPr>
                            <w:pStyle w:val="Sinespaciado"/>
                            <w:rPr>
                              <w:rFonts w:eastAsiaTheme="majorEastAsia" w:cstheme="majorBidi"/>
                              <w:b/>
                              <w:color w:val="307CD8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eastAsiaTheme="majorEastAsia" w:cstheme="majorBidi"/>
                                <w:b/>
                                <w:color w:val="307CD8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25625784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934D42" w:rsidRPr="0063698C">
                                <w:rPr>
                                  <w:rFonts w:eastAsiaTheme="majorEastAsia" w:cstheme="majorBidi"/>
                                  <w:b/>
                                  <w:color w:val="307CD8"/>
                                  <w:sz w:val="72"/>
                                  <w:szCs w:val="72"/>
                                </w:rPr>
                                <w:t>Proyecto Programable</w:t>
                              </w:r>
                            </w:sdtContent>
                          </w:sdt>
                        </w:p>
                        <w:p w:rsidR="002361E7" w:rsidRDefault="00391B21" w:rsidP="002361E7">
                          <w:pPr>
                            <w:spacing w:before="120"/>
                            <w:rPr>
                              <w:b/>
                              <w:color w:val="307CD8"/>
                              <w:sz w:val="48"/>
                              <w:szCs w:val="48"/>
                            </w:rPr>
                          </w:pPr>
                          <w:sdt>
                            <w:sdtPr>
                              <w:rPr>
                                <w:rFonts w:eastAsiaTheme="majorEastAsia" w:cstheme="majorBidi"/>
                                <w:b/>
                                <w:color w:val="307CD8"/>
                                <w:sz w:val="52"/>
                                <w:szCs w:val="52"/>
                              </w:rPr>
                              <w:alias w:val="Subtítulo"/>
                              <w:tag w:val=""/>
                              <w:id w:val="196762178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9E0EA2">
                                <w:rPr>
                                  <w:rFonts w:eastAsiaTheme="majorEastAsia" w:cstheme="majorBidi"/>
                                  <w:b/>
                                  <w:color w:val="307CD8"/>
                                  <w:sz w:val="52"/>
                                  <w:szCs w:val="52"/>
                                </w:rPr>
                                <w:t>(Visor de Procesos/Servicios).</w:t>
                              </w:r>
                            </w:sdtContent>
                          </w:sdt>
                          <w:r w:rsidR="002361E7" w:rsidRPr="002361E7">
                            <w:rPr>
                              <w:b/>
                              <w:color w:val="307CD8"/>
                              <w:sz w:val="48"/>
                              <w:szCs w:val="48"/>
                            </w:rPr>
                            <w:t xml:space="preserve"> </w:t>
                          </w:r>
                        </w:p>
                        <w:p w:rsidR="002361E7" w:rsidRPr="002361E7" w:rsidRDefault="002361E7" w:rsidP="002361E7">
                          <w:pPr>
                            <w:spacing w:before="120"/>
                            <w:rPr>
                              <w:color w:val="307CD8"/>
                              <w:sz w:val="40"/>
                              <w:szCs w:val="40"/>
                            </w:rPr>
                          </w:pPr>
                          <w:r w:rsidRPr="002361E7">
                            <w:rPr>
                              <w:b/>
                              <w:color w:val="307CD8"/>
                              <w:sz w:val="48"/>
                              <w:szCs w:val="4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307CD8"/>
                              <w:sz w:val="48"/>
                              <w:szCs w:val="48"/>
                            </w:rPr>
                            <w:instrText xml:space="preserve"> = Sub \* MERGEFORMAT </w:instrText>
                          </w:r>
                          <w:r w:rsidRPr="002361E7">
                            <w:rPr>
                              <w:b/>
                              <w:color w:val="307CD8"/>
                              <w:sz w:val="48"/>
                              <w:szCs w:val="48"/>
                            </w:rPr>
                            <w:fldChar w:fldCharType="separate"/>
                          </w:r>
                          <w:r w:rsidRPr="002361E7">
                            <w:rPr>
                              <w:noProof/>
                              <w:color w:val="307CD8"/>
                              <w:sz w:val="40"/>
                              <w:szCs w:val="40"/>
                            </w:rPr>
                            <w:t>P</w:t>
                          </w:r>
                          <w:r w:rsidR="00934D42">
                            <w:rPr>
                              <w:noProof/>
                              <w:color w:val="307CD8"/>
                              <w:sz w:val="40"/>
                              <w:szCs w:val="40"/>
                            </w:rPr>
                            <w:t xml:space="preserve">rofesor : </w:t>
                          </w:r>
                          <w:r w:rsidR="00934D42" w:rsidRPr="00187D51">
                            <w:rPr>
                              <w:noProof/>
                              <w:color w:val="307CD8"/>
                              <w:sz w:val="40"/>
                              <w:szCs w:val="40"/>
                            </w:rPr>
                            <w:t>Yaser Augusto Castillo Bravo</w:t>
                          </w:r>
                          <w:r w:rsidRPr="002361E7">
                            <w:rPr>
                              <w:b/>
                              <w:color w:val="307CD8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CR" w:eastAsia="en-US"/>
        </w:rPr>
        <w:id w:val="20757685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D4D32" w:rsidRDefault="007D4D32">
          <w:pPr>
            <w:pStyle w:val="TtuloTDC"/>
          </w:pPr>
          <w:r>
            <w:t>Contenido</w:t>
          </w:r>
          <w:bookmarkStart w:id="0" w:name="_GoBack"/>
          <w:bookmarkEnd w:id="0"/>
        </w:p>
        <w:p w:rsidR="008D385C" w:rsidRDefault="007D4D3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6786355" w:history="1">
            <w:r w:rsidR="008D385C" w:rsidRPr="005973FD">
              <w:rPr>
                <w:rStyle w:val="Hipervnculo"/>
                <w:noProof/>
              </w:rPr>
              <w:t>Informe del proyecto</w:t>
            </w:r>
            <w:r w:rsidR="008D385C">
              <w:rPr>
                <w:noProof/>
                <w:webHidden/>
              </w:rPr>
              <w:tab/>
            </w:r>
            <w:r w:rsidR="008D385C">
              <w:rPr>
                <w:noProof/>
                <w:webHidden/>
              </w:rPr>
              <w:fldChar w:fldCharType="begin"/>
            </w:r>
            <w:r w:rsidR="008D385C">
              <w:rPr>
                <w:noProof/>
                <w:webHidden/>
              </w:rPr>
              <w:instrText xml:space="preserve"> PAGEREF _Toc486786355 \h </w:instrText>
            </w:r>
            <w:r w:rsidR="008D385C">
              <w:rPr>
                <w:noProof/>
                <w:webHidden/>
              </w:rPr>
            </w:r>
            <w:r w:rsidR="008D385C">
              <w:rPr>
                <w:noProof/>
                <w:webHidden/>
              </w:rPr>
              <w:fldChar w:fldCharType="separate"/>
            </w:r>
            <w:r w:rsidR="008D385C">
              <w:rPr>
                <w:noProof/>
                <w:webHidden/>
              </w:rPr>
              <w:t>2</w:t>
            </w:r>
            <w:r w:rsidR="008D385C">
              <w:rPr>
                <w:noProof/>
                <w:webHidden/>
              </w:rPr>
              <w:fldChar w:fldCharType="end"/>
            </w:r>
          </w:hyperlink>
        </w:p>
        <w:p w:rsidR="008D385C" w:rsidRDefault="008D385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486786356" w:history="1">
            <w:r w:rsidRPr="005973FD">
              <w:rPr>
                <w:rStyle w:val="Hipervnculo"/>
                <w:noProof/>
              </w:rPr>
              <w:t>Solución Planteada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_Toc486786356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85C" w:rsidRDefault="008D385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486786357" w:history="1">
            <w:r w:rsidRPr="005973FD">
              <w:rPr>
                <w:rStyle w:val="Hipervnculo"/>
                <w:noProof/>
              </w:rPr>
              <w:t>Requerimientos Establecidos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_Toc486786357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85C" w:rsidRDefault="008D385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486786358" w:history="1">
            <w:r w:rsidRPr="005973FD">
              <w:rPr>
                <w:rStyle w:val="Hipervnculo"/>
                <w:noProof/>
              </w:rPr>
              <w:t>Documentación y estándares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_Toc486786358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85C" w:rsidRDefault="008D385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486786359" w:history="1">
            <w:r w:rsidRPr="005973FD">
              <w:rPr>
                <w:rStyle w:val="Hipervnculo"/>
                <w:noProof/>
              </w:rPr>
              <w:t>Interfaz Grafica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_Toc486786359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85C" w:rsidRDefault="008D385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486786360" w:history="1">
            <w:r w:rsidRPr="005973FD">
              <w:rPr>
                <w:rStyle w:val="Hipervnculo"/>
                <w:noProof/>
              </w:rPr>
              <w:t>Librerías y 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_Toc486786360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85C" w:rsidRDefault="008D385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486786361" w:history="1">
            <w:r w:rsidRPr="005973FD">
              <w:rPr>
                <w:rStyle w:val="Hipervnculo"/>
                <w:noProof/>
              </w:rPr>
              <w:t>Estándares de los Objetos de la Interfaz Gráfica.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_Toc486786361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85C" w:rsidRDefault="008D385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486786362" w:history="1">
            <w:r w:rsidRPr="005973FD">
              <w:rPr>
                <w:rStyle w:val="Hipervnculo"/>
                <w:noProof/>
              </w:rPr>
              <w:t>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_Toc486786362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85C" w:rsidRDefault="008D385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486786363" w:history="1">
            <w:r w:rsidRPr="005973FD">
              <w:rPr>
                <w:rStyle w:val="Hipervnculo"/>
                <w:noProof/>
              </w:rPr>
              <w:t>Clases o 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_Toc486786363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85C" w:rsidRDefault="008D385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486786364" w:history="1">
            <w:r w:rsidRPr="005973FD">
              <w:rPr>
                <w:rStyle w:val="Hipervnculo"/>
                <w:noProof/>
              </w:rPr>
              <w:t>Funciones de la ventana de Búsqueda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_Toc486786364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85C" w:rsidRDefault="008D385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486786365" w:history="1">
            <w:r w:rsidRPr="005973FD">
              <w:rPr>
                <w:rStyle w:val="Hipervnculo"/>
                <w:noProof/>
              </w:rPr>
              <w:t>Funciones de la ventana de Afinidad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_Toc486786365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85C" w:rsidRDefault="008D385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486786366" w:history="1">
            <w:r w:rsidRPr="005973FD">
              <w:rPr>
                <w:rStyle w:val="Hipervnculo"/>
                <w:noProof/>
              </w:rPr>
              <w:t>Funciones de la sección de Proceso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_Toc486786366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85C" w:rsidRDefault="008D385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486786367" w:history="1">
            <w:r w:rsidRPr="005973FD">
              <w:rPr>
                <w:rStyle w:val="Hipervnculo"/>
                <w:noProof/>
              </w:rPr>
              <w:t>Funciones de la sección de Servicios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_Toc486786367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85C" w:rsidRDefault="008D385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486786368" w:history="1">
            <w:r w:rsidRPr="005973FD">
              <w:rPr>
                <w:rStyle w:val="Hipervnculo"/>
                <w:noProof/>
              </w:rPr>
              <w:t>Resultados Obtenidos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_Toc486786368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85C" w:rsidRDefault="008D385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486786369" w:history="1">
            <w:r w:rsidRPr="005973FD">
              <w:rPr>
                <w:rStyle w:val="Hipervnculo"/>
                <w:noProof/>
              </w:rPr>
              <w:t>Versión Anterior(Beta)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_Toc486786369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4D32" w:rsidRDefault="007D4D32">
          <w:r>
            <w:rPr>
              <w:b/>
              <w:bCs/>
            </w:rPr>
            <w:fldChar w:fldCharType="end"/>
          </w:r>
        </w:p>
      </w:sdtContent>
    </w:sdt>
    <w:p w:rsidR="002361E7" w:rsidRDefault="007D4D32">
      <w:r>
        <w:br w:type="page"/>
      </w:r>
    </w:p>
    <w:p w:rsidR="00934D42" w:rsidRDefault="00934D42" w:rsidP="00934D42">
      <w:pPr>
        <w:pStyle w:val="TitulosParrafos"/>
      </w:pPr>
      <w:bookmarkStart w:id="1" w:name="_Toc486303103"/>
      <w:bookmarkStart w:id="2" w:name="_Toc486786355"/>
      <w:r w:rsidRPr="00187D51">
        <w:lastRenderedPageBreak/>
        <w:t>Informe del proyecto</w:t>
      </w:r>
      <w:bookmarkEnd w:id="1"/>
      <w:bookmarkEnd w:id="2"/>
    </w:p>
    <w:p w:rsidR="009E0EA2" w:rsidRDefault="009E0EA2" w:rsidP="009E0EA2">
      <w:pPr>
        <w:pStyle w:val="Parrafos"/>
      </w:pPr>
      <w:r>
        <w:t>Nota: Antes de correr el proyecto, por favor ejecute Visual Studio como administrador para que no se generen problemas con iniciar, pausar, detener un servicio.</w:t>
      </w:r>
    </w:p>
    <w:p w:rsidR="00934D42" w:rsidRDefault="00934D42" w:rsidP="00934D42">
      <w:pPr>
        <w:pStyle w:val="SubTituloPa"/>
      </w:pPr>
      <w:bookmarkStart w:id="3" w:name="_Toc486303104"/>
      <w:bookmarkStart w:id="4" w:name="_Toc486786356"/>
      <w:r>
        <w:t>Solución Planteada</w:t>
      </w:r>
      <w:bookmarkEnd w:id="3"/>
      <w:bookmarkEnd w:id="4"/>
    </w:p>
    <w:p w:rsidR="00934D42" w:rsidRDefault="00934D42" w:rsidP="00934D42">
      <w:pPr>
        <w:pStyle w:val="Parrafos"/>
      </w:pPr>
      <w:r>
        <w:t>Para la realización de este proyecto se planteó desarrollar una aplicación en el lenguaje de programación C# utilizando Windows Form. En la cual se pobra consultar los procesos y servicios locales que se estén ejecutando en el momento, además abra una opción de iniciar un proceso nuevo o detener un proceso en ejecución. También abra una opción para iniciar un servicio local o suspender el servicio.</w:t>
      </w:r>
    </w:p>
    <w:p w:rsidR="00934D42" w:rsidRDefault="00934D42" w:rsidP="00934D42">
      <w:pPr>
        <w:pStyle w:val="SubTituloPa"/>
      </w:pPr>
      <w:bookmarkStart w:id="5" w:name="_Toc486303105"/>
      <w:bookmarkStart w:id="6" w:name="_Toc486786357"/>
      <w:r>
        <w:t>Requerimientos Establecidos</w:t>
      </w:r>
      <w:bookmarkEnd w:id="5"/>
      <w:bookmarkEnd w:id="6"/>
    </w:p>
    <w:p w:rsidR="00934D42" w:rsidRDefault="00934D42" w:rsidP="00934D42">
      <w:pPr>
        <w:pStyle w:val="Parrafos"/>
        <w:numPr>
          <w:ilvl w:val="0"/>
          <w:numId w:val="1"/>
        </w:numPr>
      </w:pPr>
      <w:r>
        <w:t>Se puede c</w:t>
      </w:r>
      <w:r w:rsidRPr="00F724E6">
        <w:t>onsultar los procesos/Servicio</w:t>
      </w:r>
      <w:r>
        <w:t xml:space="preserve"> (Identificador, Nombre,</w:t>
      </w:r>
      <w:r w:rsidRPr="005F380D">
        <w:t xml:space="preserve"> Descripción</w:t>
      </w:r>
      <w:r>
        <w:t>).</w:t>
      </w:r>
    </w:p>
    <w:p w:rsidR="00934D42" w:rsidRDefault="00934D42" w:rsidP="00934D42">
      <w:pPr>
        <w:pStyle w:val="Parrafos"/>
        <w:numPr>
          <w:ilvl w:val="0"/>
          <w:numId w:val="1"/>
        </w:numPr>
      </w:pPr>
      <w:r>
        <w:t>En el caso de los procesos se pobra consultar los r</w:t>
      </w:r>
      <w:r w:rsidRPr="00F724E6">
        <w:t>ecursos utilizados</w:t>
      </w:r>
      <w:r>
        <w:t>.</w:t>
      </w:r>
    </w:p>
    <w:p w:rsidR="00934D42" w:rsidRDefault="00934D42" w:rsidP="00934D42">
      <w:pPr>
        <w:pStyle w:val="Parrafos"/>
        <w:numPr>
          <w:ilvl w:val="0"/>
          <w:numId w:val="1"/>
        </w:numPr>
      </w:pPr>
      <w:r>
        <w:t>S</w:t>
      </w:r>
      <w:r w:rsidRPr="00F724E6">
        <w:t>e debe brindar la posibilida</w:t>
      </w:r>
      <w:r>
        <w:t>d de iniciar, terminar procesos/servicios.</w:t>
      </w:r>
    </w:p>
    <w:p w:rsidR="00934D42" w:rsidRDefault="00934D42" w:rsidP="00934D42">
      <w:pPr>
        <w:pStyle w:val="Parrafos"/>
        <w:numPr>
          <w:ilvl w:val="0"/>
          <w:numId w:val="1"/>
        </w:numPr>
      </w:pPr>
      <w:r>
        <w:t xml:space="preserve">En el caso de los servicios se brindará la posibilidad de pausarlos. </w:t>
      </w:r>
    </w:p>
    <w:p w:rsidR="00934D42" w:rsidRDefault="00934D42" w:rsidP="00934D42">
      <w:pPr>
        <w:pStyle w:val="Parrafos"/>
        <w:numPr>
          <w:ilvl w:val="0"/>
          <w:numId w:val="1"/>
        </w:numPr>
      </w:pPr>
      <w:r w:rsidRPr="005E26C7">
        <w:t>Se debe brindar la opción de cambiar la prioridad de un proceso.</w:t>
      </w:r>
    </w:p>
    <w:p w:rsidR="00934D42" w:rsidRDefault="00934D42" w:rsidP="00934D42">
      <w:pPr>
        <w:pStyle w:val="Parrafos"/>
        <w:numPr>
          <w:ilvl w:val="0"/>
          <w:numId w:val="1"/>
        </w:numPr>
      </w:pPr>
      <w:r w:rsidRPr="005E26C7">
        <w:t>Establecer la afinidad de un proceso</w:t>
      </w:r>
      <w:r>
        <w:t>.</w:t>
      </w:r>
    </w:p>
    <w:p w:rsidR="00934D42" w:rsidRDefault="00934D42" w:rsidP="00934D42">
      <w:pPr>
        <w:pStyle w:val="Parrafos"/>
        <w:numPr>
          <w:ilvl w:val="0"/>
          <w:numId w:val="1"/>
        </w:numPr>
      </w:pPr>
      <w:r>
        <w:t xml:space="preserve">Se podrá consultar </w:t>
      </w:r>
      <w:r w:rsidRPr="005E26C7">
        <w:t>un resumen con los porcentajes de utilizació</w:t>
      </w:r>
      <w:r>
        <w:t>n de los principales recursos (</w:t>
      </w:r>
      <w:r w:rsidRPr="005F380D">
        <w:t>Cantida</w:t>
      </w:r>
      <w:r>
        <w:t xml:space="preserve">d de procesos en ejecución, </w:t>
      </w:r>
      <w:r w:rsidRPr="005F380D">
        <w:t>P</w:t>
      </w:r>
      <w:r>
        <w:t>orcentaje de CPU utilizado,</w:t>
      </w:r>
      <w:r w:rsidRPr="005F380D">
        <w:t xml:space="preserve"> Porcentaje de memoria utilizada</w:t>
      </w:r>
      <w:r>
        <w:t>).</w:t>
      </w:r>
    </w:p>
    <w:p w:rsidR="00934D42" w:rsidRDefault="00934D42" w:rsidP="00934D42">
      <w:pPr>
        <w:pStyle w:val="Parrafos"/>
      </w:pPr>
      <w:r>
        <w:br w:type="page"/>
      </w:r>
    </w:p>
    <w:p w:rsidR="00934D42" w:rsidRDefault="00934D42" w:rsidP="00934D42">
      <w:pPr>
        <w:pStyle w:val="TitulosParrafos"/>
      </w:pPr>
      <w:bookmarkStart w:id="7" w:name="_Toc486303106"/>
      <w:bookmarkStart w:id="8" w:name="_Toc486786358"/>
      <w:r w:rsidRPr="00447CE5">
        <w:lastRenderedPageBreak/>
        <w:t>Documentación y estándares de la aplicación</w:t>
      </w:r>
      <w:bookmarkEnd w:id="7"/>
      <w:bookmarkEnd w:id="8"/>
    </w:p>
    <w:p w:rsidR="00D76183" w:rsidRDefault="00934D42" w:rsidP="00D76183">
      <w:pPr>
        <w:pStyle w:val="SubTituloPa"/>
      </w:pPr>
      <w:bookmarkStart w:id="9" w:name="_Toc486303107"/>
      <w:bookmarkStart w:id="10" w:name="_Toc486786359"/>
      <w:r w:rsidRPr="008F0902">
        <w:t>Interfaz Grafica</w:t>
      </w:r>
      <w:bookmarkEnd w:id="9"/>
      <w:bookmarkEnd w:id="10"/>
    </w:p>
    <w:p w:rsidR="009F0F53" w:rsidRDefault="00934D42" w:rsidP="00934D42">
      <w:pPr>
        <w:pStyle w:val="Parrafos"/>
      </w:pPr>
      <w:r>
        <w:t>La ventana principal consta de tres partes:</w:t>
      </w:r>
    </w:p>
    <w:p w:rsidR="00934D42" w:rsidRDefault="00934D42" w:rsidP="00934D42">
      <w:pPr>
        <w:pStyle w:val="Parrafos"/>
        <w:numPr>
          <w:ilvl w:val="0"/>
          <w:numId w:val="2"/>
        </w:numPr>
      </w:pPr>
      <w:r>
        <w:t>La primera que muestra el resumen de los recursos utilizados y la cantidad de servicios y procesos.</w:t>
      </w:r>
    </w:p>
    <w:p w:rsidR="00934D42" w:rsidRDefault="00934D42" w:rsidP="00934D42">
      <w:pPr>
        <w:pStyle w:val="Parrafos"/>
      </w:pPr>
      <w:r>
        <w:rPr>
          <w:noProof/>
        </w:rPr>
        <w:drawing>
          <wp:inline distT="0" distB="0" distL="0" distR="0" wp14:anchorId="2814AC67" wp14:editId="423AFDDF">
            <wp:extent cx="5400040" cy="48768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D42" w:rsidRDefault="00934D42" w:rsidP="00934D42">
      <w:pPr>
        <w:pStyle w:val="Parrafos"/>
        <w:ind w:firstLine="0"/>
      </w:pPr>
      <w:r>
        <w:br w:type="page"/>
      </w:r>
    </w:p>
    <w:p w:rsidR="00934D42" w:rsidRDefault="00934D42" w:rsidP="00934D42">
      <w:pPr>
        <w:pStyle w:val="Parrafos"/>
        <w:ind w:firstLine="0"/>
      </w:pPr>
    </w:p>
    <w:p w:rsidR="00934D42" w:rsidRDefault="00934D42" w:rsidP="00934D42">
      <w:pPr>
        <w:pStyle w:val="Parrafos"/>
        <w:numPr>
          <w:ilvl w:val="0"/>
          <w:numId w:val="2"/>
        </w:numPr>
      </w:pPr>
      <w:r>
        <w:t>La segunda muestra los procesos, y donde se puede manipular los procesos.</w:t>
      </w:r>
    </w:p>
    <w:p w:rsidR="00D76183" w:rsidRDefault="00934D42" w:rsidP="00934D42">
      <w:pPr>
        <w:pStyle w:val="Parrafos"/>
      </w:pPr>
      <w:r>
        <w:rPr>
          <w:noProof/>
        </w:rPr>
        <w:drawing>
          <wp:inline distT="0" distB="0" distL="0" distR="0" wp14:anchorId="49F31302" wp14:editId="670FEA92">
            <wp:extent cx="4521759" cy="4122436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4653" cy="412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183" w:rsidRDefault="00D76183" w:rsidP="00934D42">
      <w:pPr>
        <w:pStyle w:val="Parrafos"/>
      </w:pPr>
    </w:p>
    <w:p w:rsidR="00934D42" w:rsidRPr="00D76183" w:rsidRDefault="00D76183" w:rsidP="00D76183">
      <w:pPr>
        <w:rPr>
          <w:rFonts w:ascii="Arial" w:hAnsi="Arial"/>
          <w:sz w:val="24"/>
        </w:rPr>
      </w:pPr>
      <w:r>
        <w:br w:type="page"/>
      </w:r>
    </w:p>
    <w:p w:rsidR="00D76183" w:rsidRDefault="00D76183" w:rsidP="00D76183">
      <w:pPr>
        <w:pStyle w:val="Parrafos"/>
        <w:numPr>
          <w:ilvl w:val="0"/>
          <w:numId w:val="2"/>
        </w:numPr>
      </w:pPr>
      <w:r>
        <w:lastRenderedPageBreak/>
        <w:t>La tercera parte muestra los servicios locales, y donde se puede manipular los servicios (inicia, pausa, detiene).</w:t>
      </w:r>
    </w:p>
    <w:p w:rsidR="00D76183" w:rsidRDefault="00D76183" w:rsidP="00D76183">
      <w:pPr>
        <w:pStyle w:val="Parrafos"/>
        <w:ind w:firstLine="0"/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75306</wp:posOffset>
            </wp:positionH>
            <wp:positionV relativeFrom="paragraph">
              <wp:posOffset>0</wp:posOffset>
            </wp:positionV>
            <wp:extent cx="5400040" cy="4881245"/>
            <wp:effectExtent l="0" t="0" r="0" b="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6183" w:rsidRDefault="00D76183" w:rsidP="00D76183">
      <w:pPr>
        <w:pStyle w:val="Parrafos"/>
        <w:ind w:firstLine="0"/>
      </w:pPr>
      <w:r>
        <w:t>También tiene dos ventanas segundarias.</w:t>
      </w:r>
    </w:p>
    <w:p w:rsidR="00D76183" w:rsidRDefault="00D76183" w:rsidP="00D76183">
      <w:pPr>
        <w:pStyle w:val="Parrafos"/>
        <w:ind w:firstLine="0"/>
      </w:pPr>
      <w:r>
        <w:t>Una que realiza la búsqueda e inicio del proceso.</w:t>
      </w:r>
    </w:p>
    <w:p w:rsidR="00D76183" w:rsidRDefault="00D76183" w:rsidP="00D76183">
      <w:pPr>
        <w:pStyle w:val="Parrafos"/>
        <w:ind w:firstLine="0"/>
      </w:pPr>
      <w:r>
        <w:rPr>
          <w:noProof/>
        </w:rPr>
        <w:drawing>
          <wp:inline distT="0" distB="0" distL="0" distR="0" wp14:anchorId="2245D32E" wp14:editId="6B27B319">
            <wp:extent cx="5400040" cy="145224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29C" w:rsidRDefault="006E729C" w:rsidP="00D76183">
      <w:pPr>
        <w:pStyle w:val="Parrafos"/>
        <w:ind w:firstLine="0"/>
      </w:pPr>
      <w:r>
        <w:t>En esta ventana se realiza la búsqueda del proceso que se desea iniciar. Conta de 4 botones y un textbox.</w:t>
      </w:r>
    </w:p>
    <w:p w:rsidR="006E729C" w:rsidRDefault="006E729C" w:rsidP="006E729C">
      <w:pPr>
        <w:pStyle w:val="Parrafos"/>
        <w:numPr>
          <w:ilvl w:val="0"/>
          <w:numId w:val="3"/>
        </w:numPr>
      </w:pPr>
      <w:r>
        <w:lastRenderedPageBreak/>
        <w:t>Buscar: busca el proceso que quiere iniciar.</w:t>
      </w:r>
    </w:p>
    <w:p w:rsidR="006E729C" w:rsidRDefault="006E729C" w:rsidP="006E729C">
      <w:pPr>
        <w:pStyle w:val="Parrafos"/>
        <w:numPr>
          <w:ilvl w:val="0"/>
          <w:numId w:val="3"/>
        </w:numPr>
      </w:pPr>
      <w:r>
        <w:t>Limpiar: limpia el Textbox de búsqueda.</w:t>
      </w:r>
    </w:p>
    <w:p w:rsidR="006E729C" w:rsidRDefault="006E729C" w:rsidP="006E729C">
      <w:pPr>
        <w:pStyle w:val="Parrafos"/>
        <w:numPr>
          <w:ilvl w:val="0"/>
          <w:numId w:val="3"/>
        </w:numPr>
      </w:pPr>
      <w:r>
        <w:t>Iniciar: Inicia el proceso.</w:t>
      </w:r>
    </w:p>
    <w:p w:rsidR="00D76183" w:rsidRPr="006E729C" w:rsidRDefault="006E729C" w:rsidP="00D76183">
      <w:pPr>
        <w:pStyle w:val="Parrafos"/>
        <w:numPr>
          <w:ilvl w:val="0"/>
          <w:numId w:val="3"/>
        </w:numPr>
      </w:pPr>
      <w:r>
        <w:t>Cancelar: Cierra la ventana.</w:t>
      </w:r>
    </w:p>
    <w:p w:rsidR="00D76183" w:rsidRDefault="00D76183" w:rsidP="00D76183">
      <w:pPr>
        <w:pStyle w:val="Parrafos"/>
        <w:ind w:firstLine="0"/>
      </w:pPr>
      <w:r>
        <w:t>Y otra que establece la afinidad del proceso.</w:t>
      </w:r>
    </w:p>
    <w:p w:rsidR="00D76183" w:rsidRDefault="00D76183" w:rsidP="00D76183">
      <w:pPr>
        <w:pStyle w:val="Parrafos"/>
        <w:ind w:firstLine="0"/>
      </w:pPr>
      <w:r>
        <w:rPr>
          <w:noProof/>
        </w:rPr>
        <w:drawing>
          <wp:inline distT="0" distB="0" distL="0" distR="0" wp14:anchorId="1F588D0A" wp14:editId="0589A78D">
            <wp:extent cx="2009775" cy="2905125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29C" w:rsidRDefault="006E729C" w:rsidP="006E729C">
      <w:pPr>
        <w:pStyle w:val="Parrafos"/>
      </w:pPr>
      <w:r>
        <w:t>Muestra los Kernel que contiene su computador y da la opción de establecer el proceso en uno o en varios.</w:t>
      </w:r>
    </w:p>
    <w:p w:rsidR="006E729C" w:rsidRDefault="006E729C" w:rsidP="006E729C">
      <w:pPr>
        <w:pStyle w:val="SubTituloPa"/>
      </w:pPr>
      <w:bookmarkStart w:id="11" w:name="_Toc486303108"/>
      <w:bookmarkStart w:id="12" w:name="_Toc486786360"/>
      <w:r>
        <w:t>Librerías y Referencias</w:t>
      </w:r>
      <w:bookmarkEnd w:id="11"/>
      <w:bookmarkEnd w:id="12"/>
    </w:p>
    <w:p w:rsidR="006E729C" w:rsidRDefault="006E729C" w:rsidP="006E729C">
      <w:pPr>
        <w:pStyle w:val="Parrafos"/>
      </w:pPr>
      <w:r>
        <w:t>Se utilizaron múltiples librerías para realizar esta aplicación, las cuales son:</w:t>
      </w:r>
    </w:p>
    <w:p w:rsidR="006E729C" w:rsidRDefault="006E729C" w:rsidP="006E729C">
      <w:pPr>
        <w:pStyle w:val="Parrafos"/>
      </w:pPr>
      <w:r>
        <w:rPr>
          <w:noProof/>
        </w:rPr>
        <w:drawing>
          <wp:inline distT="0" distB="0" distL="0" distR="0" wp14:anchorId="5F8BF1D0" wp14:editId="16C89913">
            <wp:extent cx="2571750" cy="68580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29C" w:rsidRDefault="006E729C" w:rsidP="006E729C">
      <w:pPr>
        <w:pStyle w:val="Parrafos"/>
      </w:pPr>
      <w:r>
        <w:t>Además de la referencia:</w:t>
      </w:r>
    </w:p>
    <w:p w:rsidR="006E729C" w:rsidRDefault="006E729C" w:rsidP="006E729C">
      <w:pPr>
        <w:pStyle w:val="Parrafos"/>
      </w:pPr>
      <w:r>
        <w:rPr>
          <w:noProof/>
        </w:rPr>
        <w:drawing>
          <wp:inline distT="0" distB="0" distL="0" distR="0" wp14:anchorId="28A51F95" wp14:editId="61B95B03">
            <wp:extent cx="1743075" cy="21907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29C" w:rsidRDefault="006E729C" w:rsidP="006E729C">
      <w:pPr>
        <w:pStyle w:val="Parrafos"/>
      </w:pPr>
      <w:r>
        <w:rPr>
          <w:noProof/>
        </w:rPr>
        <w:drawing>
          <wp:inline distT="0" distB="0" distL="0" distR="0" wp14:anchorId="1EE571A9" wp14:editId="634625A0">
            <wp:extent cx="1885950" cy="2667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29C" w:rsidRDefault="006E729C" w:rsidP="006E729C">
      <w:pPr>
        <w:pStyle w:val="Parrafos"/>
      </w:pPr>
    </w:p>
    <w:p w:rsidR="006E729C" w:rsidRDefault="006E729C" w:rsidP="006E729C">
      <w:pPr>
        <w:pStyle w:val="SubTituloPa"/>
      </w:pPr>
      <w:bookmarkStart w:id="13" w:name="_Toc486303109"/>
      <w:bookmarkStart w:id="14" w:name="_Toc486786361"/>
      <w:r>
        <w:lastRenderedPageBreak/>
        <w:t>Estándares de los Objetos de la Interfaz Gráfica.</w:t>
      </w:r>
      <w:bookmarkEnd w:id="13"/>
      <w:bookmarkEnd w:id="14"/>
    </w:p>
    <w:p w:rsidR="006E729C" w:rsidRDefault="006E729C" w:rsidP="006E729C">
      <w:pPr>
        <w:pStyle w:val="Parrafos"/>
      </w:pPr>
      <w:r>
        <w:t>Cada objeto que compone la interfaz gráfica tendrá un identificador antes del nombre indicando de que tipo es.</w:t>
      </w:r>
    </w:p>
    <w:p w:rsidR="006E729C" w:rsidRDefault="006E729C" w:rsidP="006E729C">
      <w:pPr>
        <w:pStyle w:val="Parrafos"/>
        <w:ind w:firstLine="0"/>
        <w:rPr>
          <w:b/>
        </w:rPr>
      </w:pPr>
      <w:r w:rsidRPr="00A735F7">
        <w:rPr>
          <w:b/>
        </w:rPr>
        <w:t>Estándares</w:t>
      </w:r>
    </w:p>
    <w:p w:rsidR="006E729C" w:rsidRDefault="006E729C" w:rsidP="006E729C">
      <w:pPr>
        <w:pStyle w:val="Parrafos"/>
        <w:numPr>
          <w:ilvl w:val="0"/>
          <w:numId w:val="4"/>
        </w:numPr>
        <w:rPr>
          <w:b/>
        </w:rPr>
      </w:pPr>
      <w:r>
        <w:rPr>
          <w:b/>
        </w:rPr>
        <w:t>Label-&gt; lb</w:t>
      </w:r>
    </w:p>
    <w:p w:rsidR="006E729C" w:rsidRDefault="006E729C" w:rsidP="006E729C">
      <w:pPr>
        <w:pStyle w:val="Parrafos"/>
        <w:numPr>
          <w:ilvl w:val="0"/>
          <w:numId w:val="4"/>
        </w:numPr>
        <w:rPr>
          <w:b/>
        </w:rPr>
      </w:pPr>
      <w:r>
        <w:rPr>
          <w:b/>
        </w:rPr>
        <w:t>Panel-&gt;pl</w:t>
      </w:r>
    </w:p>
    <w:p w:rsidR="006E729C" w:rsidRDefault="006E729C" w:rsidP="006E729C">
      <w:pPr>
        <w:pStyle w:val="Parrafos"/>
        <w:numPr>
          <w:ilvl w:val="0"/>
          <w:numId w:val="4"/>
        </w:numPr>
        <w:rPr>
          <w:b/>
        </w:rPr>
      </w:pPr>
      <w:r>
        <w:rPr>
          <w:b/>
        </w:rPr>
        <w:t>Textbox-&gt; txt</w:t>
      </w:r>
    </w:p>
    <w:p w:rsidR="006E729C" w:rsidRDefault="006E729C" w:rsidP="006E729C">
      <w:pPr>
        <w:pStyle w:val="Parrafos"/>
        <w:numPr>
          <w:ilvl w:val="0"/>
          <w:numId w:val="4"/>
        </w:numPr>
        <w:rPr>
          <w:b/>
        </w:rPr>
      </w:pPr>
      <w:r>
        <w:rPr>
          <w:b/>
        </w:rPr>
        <w:t>ListViewBox-&gt; listV</w:t>
      </w:r>
    </w:p>
    <w:p w:rsidR="006E729C" w:rsidRDefault="006E729C" w:rsidP="006E729C">
      <w:pPr>
        <w:pStyle w:val="Parrafos"/>
        <w:numPr>
          <w:ilvl w:val="0"/>
          <w:numId w:val="4"/>
        </w:numPr>
        <w:rPr>
          <w:b/>
        </w:rPr>
      </w:pPr>
      <w:r w:rsidRPr="00A735F7">
        <w:rPr>
          <w:b/>
        </w:rPr>
        <w:t>Button</w:t>
      </w:r>
      <w:r>
        <w:rPr>
          <w:b/>
        </w:rPr>
        <w:t>-&gt; btn</w:t>
      </w:r>
    </w:p>
    <w:p w:rsidR="006E729C" w:rsidRDefault="006E729C" w:rsidP="006E729C">
      <w:pPr>
        <w:pStyle w:val="Parrafos"/>
        <w:numPr>
          <w:ilvl w:val="0"/>
          <w:numId w:val="4"/>
        </w:numPr>
        <w:rPr>
          <w:b/>
        </w:rPr>
      </w:pPr>
      <w:r w:rsidRPr="00A735F7">
        <w:rPr>
          <w:b/>
        </w:rPr>
        <w:t>TabControl</w:t>
      </w:r>
      <w:r>
        <w:rPr>
          <w:b/>
        </w:rPr>
        <w:t>-&gt;tab</w:t>
      </w:r>
    </w:p>
    <w:p w:rsidR="006E729C" w:rsidRDefault="006E729C" w:rsidP="006E729C">
      <w:pPr>
        <w:pStyle w:val="Parrafos"/>
        <w:numPr>
          <w:ilvl w:val="0"/>
          <w:numId w:val="4"/>
        </w:numPr>
        <w:rPr>
          <w:b/>
        </w:rPr>
      </w:pPr>
      <w:r w:rsidRPr="00A735F7">
        <w:rPr>
          <w:b/>
        </w:rPr>
        <w:t>G</w:t>
      </w:r>
      <w:r>
        <w:rPr>
          <w:b/>
        </w:rPr>
        <w:t>roupB</w:t>
      </w:r>
      <w:r w:rsidRPr="00A735F7">
        <w:rPr>
          <w:b/>
        </w:rPr>
        <w:t>ox</w:t>
      </w:r>
      <w:r>
        <w:rPr>
          <w:b/>
        </w:rPr>
        <w:t>-&gt; gp</w:t>
      </w:r>
    </w:p>
    <w:p w:rsidR="006E729C" w:rsidRDefault="006E729C" w:rsidP="006E729C">
      <w:pPr>
        <w:pStyle w:val="Parrafos"/>
        <w:numPr>
          <w:ilvl w:val="0"/>
          <w:numId w:val="4"/>
        </w:numPr>
        <w:rPr>
          <w:b/>
        </w:rPr>
      </w:pPr>
      <w:r>
        <w:rPr>
          <w:b/>
        </w:rPr>
        <w:t>T</w:t>
      </w:r>
      <w:r w:rsidRPr="00A735F7">
        <w:rPr>
          <w:b/>
        </w:rPr>
        <w:t>abPag</w:t>
      </w:r>
      <w:r>
        <w:rPr>
          <w:b/>
        </w:rPr>
        <w:t xml:space="preserve">-&gt; </w:t>
      </w:r>
      <w:r w:rsidRPr="00A735F7">
        <w:rPr>
          <w:b/>
        </w:rPr>
        <w:t>tabPag</w:t>
      </w:r>
    </w:p>
    <w:p w:rsidR="006E729C" w:rsidRDefault="006E729C" w:rsidP="006E729C">
      <w:pPr>
        <w:pStyle w:val="Parrafos"/>
        <w:numPr>
          <w:ilvl w:val="0"/>
          <w:numId w:val="4"/>
        </w:numPr>
        <w:rPr>
          <w:b/>
        </w:rPr>
      </w:pPr>
      <w:r>
        <w:rPr>
          <w:b/>
        </w:rPr>
        <w:t>Timer-&gt;trm</w:t>
      </w:r>
    </w:p>
    <w:p w:rsidR="006E729C" w:rsidRDefault="006E729C" w:rsidP="006E729C">
      <w:pPr>
        <w:pStyle w:val="Parrafos"/>
        <w:numPr>
          <w:ilvl w:val="0"/>
          <w:numId w:val="4"/>
        </w:numPr>
        <w:rPr>
          <w:b/>
        </w:rPr>
      </w:pPr>
      <w:r w:rsidRPr="0030255C">
        <w:rPr>
          <w:b/>
        </w:rPr>
        <w:t>ContextMenuStrip</w:t>
      </w:r>
      <w:r>
        <w:rPr>
          <w:b/>
        </w:rPr>
        <w:t xml:space="preserve">-&gt; </w:t>
      </w:r>
      <w:r w:rsidRPr="00912DA6">
        <w:rPr>
          <w:b/>
        </w:rPr>
        <w:t>Contxt</w:t>
      </w:r>
    </w:p>
    <w:p w:rsidR="006E729C" w:rsidRDefault="006E729C" w:rsidP="006E729C">
      <w:pPr>
        <w:pStyle w:val="Parrafos"/>
        <w:numPr>
          <w:ilvl w:val="0"/>
          <w:numId w:val="4"/>
        </w:numPr>
        <w:rPr>
          <w:b/>
        </w:rPr>
      </w:pPr>
      <w:r w:rsidRPr="00912DA6">
        <w:rPr>
          <w:b/>
        </w:rPr>
        <w:t>ToolStripMenuItem</w:t>
      </w:r>
      <w:r>
        <w:rPr>
          <w:b/>
        </w:rPr>
        <w:t>-&gt; Tool</w:t>
      </w:r>
    </w:p>
    <w:p w:rsidR="006E729C" w:rsidRDefault="006E729C" w:rsidP="006E729C">
      <w:pPr>
        <w:pStyle w:val="Parrafos"/>
        <w:numPr>
          <w:ilvl w:val="0"/>
          <w:numId w:val="4"/>
        </w:numPr>
        <w:rPr>
          <w:b/>
        </w:rPr>
      </w:pPr>
      <w:r w:rsidRPr="006E729C">
        <w:rPr>
          <w:b/>
        </w:rPr>
        <w:t>checkedListBox</w:t>
      </w:r>
      <w:r>
        <w:rPr>
          <w:b/>
        </w:rPr>
        <w:t>-&gt;</w:t>
      </w:r>
      <w:r w:rsidRPr="006E729C">
        <w:rPr>
          <w:b/>
        </w:rPr>
        <w:t>checked</w:t>
      </w:r>
    </w:p>
    <w:p w:rsidR="006E729C" w:rsidRDefault="006E729C" w:rsidP="006E729C">
      <w:pPr>
        <w:pStyle w:val="SubTituloPa"/>
      </w:pPr>
      <w:bookmarkStart w:id="15" w:name="_Toc486303110"/>
      <w:bookmarkStart w:id="16" w:name="_Toc486786362"/>
      <w:r>
        <w:t>Variables</w:t>
      </w:r>
      <w:bookmarkEnd w:id="15"/>
      <w:bookmarkEnd w:id="16"/>
    </w:p>
    <w:p w:rsidR="006E729C" w:rsidRDefault="006E729C" w:rsidP="006E729C">
      <w:pPr>
        <w:pStyle w:val="Parrafos"/>
        <w:ind w:firstLine="0"/>
      </w:pPr>
      <w:r>
        <w:rPr>
          <w:noProof/>
        </w:rPr>
        <w:drawing>
          <wp:inline distT="0" distB="0" distL="0" distR="0" wp14:anchorId="4E81CDB8" wp14:editId="79AC147F">
            <wp:extent cx="5400040" cy="1408430"/>
            <wp:effectExtent l="0" t="0" r="0" b="127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29C" w:rsidRDefault="006E729C" w:rsidP="00D76183">
      <w:pPr>
        <w:pStyle w:val="Parrafos"/>
        <w:ind w:firstLine="0"/>
      </w:pPr>
      <w:r>
        <w:rPr>
          <w:noProof/>
        </w:rPr>
        <w:drawing>
          <wp:inline distT="0" distB="0" distL="0" distR="0" wp14:anchorId="1260BFB3" wp14:editId="24A6F917">
            <wp:extent cx="5400040" cy="17208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29C" w:rsidRDefault="006E729C" w:rsidP="006E729C">
      <w:pPr>
        <w:pStyle w:val="SubTituloPa"/>
      </w:pPr>
      <w:bookmarkStart w:id="17" w:name="_Toc486303111"/>
      <w:bookmarkStart w:id="18" w:name="_Toc486786363"/>
      <w:r>
        <w:t>Clases o Métodos</w:t>
      </w:r>
      <w:bookmarkEnd w:id="17"/>
      <w:bookmarkEnd w:id="18"/>
    </w:p>
    <w:p w:rsidR="006E729C" w:rsidRDefault="006E729C" w:rsidP="006E729C">
      <w:pPr>
        <w:pStyle w:val="Parrafos"/>
      </w:pPr>
      <w:r w:rsidRPr="005B7E4F">
        <w:rPr>
          <w:b/>
        </w:rPr>
        <w:t>Estadísticas():</w:t>
      </w:r>
      <w:r w:rsidRPr="005B7E4F">
        <w:t>Muestra los datos estadísticos, como lo son el número de procesos, memoria utilizada…</w:t>
      </w:r>
    </w:p>
    <w:p w:rsidR="006E729C" w:rsidRDefault="005B3323" w:rsidP="00D76183">
      <w:pPr>
        <w:pStyle w:val="Parrafos"/>
        <w:ind w:firstLine="0"/>
      </w:pPr>
      <w:r>
        <w:rPr>
          <w:noProof/>
        </w:rPr>
        <w:lastRenderedPageBreak/>
        <w:drawing>
          <wp:inline distT="0" distB="0" distL="0" distR="0" wp14:anchorId="3E7DE276" wp14:editId="0ACBEE24">
            <wp:extent cx="5400040" cy="146748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323" w:rsidRDefault="005B3323" w:rsidP="005B3323">
      <w:pPr>
        <w:pStyle w:val="Parrafos"/>
      </w:pPr>
      <w:r w:rsidRPr="005B3323">
        <w:rPr>
          <w:b/>
        </w:rPr>
        <w:t>ListaProcesos() o ListaServicios():</w:t>
      </w:r>
      <w:r>
        <w:t xml:space="preserve"> estos métodos ingresan los datos de los procesos y servicios a los listViewbox.</w:t>
      </w:r>
    </w:p>
    <w:p w:rsidR="005B3323" w:rsidRDefault="005B3323" w:rsidP="005B3323">
      <w:pPr>
        <w:pStyle w:val="Parrafos"/>
        <w:rPr>
          <w:b/>
        </w:rPr>
      </w:pPr>
      <w:r w:rsidRPr="005B3323">
        <w:rPr>
          <w:b/>
        </w:rPr>
        <w:t>ListaProcesos()</w:t>
      </w:r>
    </w:p>
    <w:p w:rsidR="005B3323" w:rsidRDefault="008D385C" w:rsidP="005B3323">
      <w:pPr>
        <w:pStyle w:val="Parrafos"/>
        <w:rPr>
          <w:b/>
        </w:rPr>
      </w:pPr>
      <w:r>
        <w:rPr>
          <w:noProof/>
        </w:rPr>
        <w:drawing>
          <wp:inline distT="0" distB="0" distL="0" distR="0" wp14:anchorId="460DA05D" wp14:editId="6BAF2751">
            <wp:extent cx="5400040" cy="2948940"/>
            <wp:effectExtent l="0" t="0" r="0" b="381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85C" w:rsidRDefault="008D385C" w:rsidP="008D385C">
      <w:pPr>
        <w:pStyle w:val="Parrafos"/>
      </w:pPr>
      <w:r w:rsidRPr="008D385C">
        <w:rPr>
          <w:b/>
        </w:rPr>
        <w:t>GetProcessOwner()</w:t>
      </w:r>
      <w:r>
        <w:rPr>
          <w:b/>
        </w:rPr>
        <w:t xml:space="preserve"> </w:t>
      </w:r>
      <w:r w:rsidRPr="008D385C">
        <w:t>Funcion que recibe por parametro el ID del proceso y retornar el user.</w:t>
      </w:r>
    </w:p>
    <w:p w:rsidR="008D385C" w:rsidRPr="008D385C" w:rsidRDefault="008D385C" w:rsidP="008D385C">
      <w:pPr>
        <w:pStyle w:val="Parrafos"/>
        <w:rPr>
          <w:b/>
        </w:rPr>
      </w:pPr>
      <w:r>
        <w:rPr>
          <w:noProof/>
        </w:rPr>
        <w:drawing>
          <wp:inline distT="0" distB="0" distL="0" distR="0" wp14:anchorId="155B0F6D" wp14:editId="081E5AC7">
            <wp:extent cx="5398851" cy="2069961"/>
            <wp:effectExtent l="0" t="0" r="0" b="698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2560" cy="207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323" w:rsidRDefault="005B3323" w:rsidP="005B3323">
      <w:pPr>
        <w:pStyle w:val="Parrafos"/>
      </w:pPr>
      <w:r w:rsidRPr="005B3323">
        <w:rPr>
          <w:b/>
        </w:rPr>
        <w:lastRenderedPageBreak/>
        <w:t>ListaServicios()</w:t>
      </w:r>
    </w:p>
    <w:p w:rsidR="005B3323" w:rsidRDefault="008D385C" w:rsidP="00D76183">
      <w:pPr>
        <w:pStyle w:val="Parrafos"/>
        <w:ind w:firstLine="0"/>
      </w:pPr>
      <w:r>
        <w:rPr>
          <w:noProof/>
        </w:rPr>
        <w:drawing>
          <wp:inline distT="0" distB="0" distL="0" distR="0" wp14:anchorId="40029137" wp14:editId="0529E217">
            <wp:extent cx="5400040" cy="232727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323" w:rsidRDefault="005B3323" w:rsidP="005B3323">
      <w:pPr>
        <w:pStyle w:val="SubTituloPa"/>
      </w:pPr>
      <w:r>
        <w:t xml:space="preserve">  </w:t>
      </w:r>
      <w:bookmarkStart w:id="19" w:name="_Toc486303112"/>
      <w:bookmarkStart w:id="20" w:name="_Toc486786364"/>
      <w:r>
        <w:t>Funciones</w:t>
      </w:r>
      <w:bookmarkEnd w:id="19"/>
      <w:r>
        <w:t xml:space="preserve"> de la ventana de Búsqueda</w:t>
      </w:r>
      <w:bookmarkEnd w:id="20"/>
      <w:r>
        <w:t xml:space="preserve"> </w:t>
      </w:r>
    </w:p>
    <w:p w:rsidR="005B3323" w:rsidRDefault="005B3323" w:rsidP="005B3323">
      <w:pPr>
        <w:pStyle w:val="Parrafos"/>
      </w:pPr>
      <w:r>
        <w:t xml:space="preserve"> </w:t>
      </w:r>
    </w:p>
    <w:p w:rsidR="005B3323" w:rsidRDefault="005B3323" w:rsidP="005B3323">
      <w:pPr>
        <w:pStyle w:val="Parrafos"/>
      </w:pPr>
      <w:r w:rsidRPr="00C07EB9">
        <w:rPr>
          <w:b/>
          <w:noProof/>
        </w:rPr>
        <w:drawing>
          <wp:anchor distT="0" distB="0" distL="114300" distR="114300" simplePos="0" relativeHeight="251668480" behindDoc="0" locked="0" layoutInCell="1" allowOverlap="1" wp14:anchorId="500B6B4E" wp14:editId="612062CE">
            <wp:simplePos x="0" y="0"/>
            <wp:positionH relativeFrom="column">
              <wp:posOffset>-5135</wp:posOffset>
            </wp:positionH>
            <wp:positionV relativeFrom="paragraph">
              <wp:posOffset>890905</wp:posOffset>
            </wp:positionV>
            <wp:extent cx="5400040" cy="1381760"/>
            <wp:effectExtent l="0" t="0" r="0" b="8890"/>
            <wp:wrapSquare wrapText="bothSides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7EB9">
        <w:rPr>
          <w:b/>
        </w:rPr>
        <w:t>Buscar():</w:t>
      </w:r>
      <w:r>
        <w:t xml:space="preserve"> se encuentra dentro del botón (btnbusc) . Abre una ventana donde se debe de seleccionar el programa que quiere abrir, al seleccionarlo y aceptar ingresa la dirección a textbox(txtInicia).</w:t>
      </w:r>
    </w:p>
    <w:p w:rsidR="005B3323" w:rsidRPr="00AC22A4" w:rsidRDefault="005B3323" w:rsidP="005B3323">
      <w:pPr>
        <w:rPr>
          <w:rFonts w:ascii="Arial" w:hAnsi="Arial"/>
          <w:sz w:val="24"/>
        </w:rPr>
      </w:pPr>
    </w:p>
    <w:p w:rsidR="005B3323" w:rsidRPr="00C07EB9" w:rsidRDefault="005B3323" w:rsidP="005B3323">
      <w:pPr>
        <w:pStyle w:val="Parrafos"/>
      </w:pPr>
      <w:r w:rsidRPr="00C07EB9">
        <w:rPr>
          <w:b/>
          <w:lang w:val="es-ES"/>
        </w:rPr>
        <w:t>LimpiarText()</w:t>
      </w:r>
      <w:r>
        <w:rPr>
          <w:b/>
          <w:lang w:val="es-ES"/>
        </w:rPr>
        <w:t xml:space="preserve">: </w:t>
      </w:r>
      <w:r>
        <w:rPr>
          <w:lang w:val="es-ES"/>
        </w:rPr>
        <w:t>limpia los textbox de la aplicación.</w:t>
      </w:r>
    </w:p>
    <w:p w:rsidR="005B3323" w:rsidRDefault="005B3323" w:rsidP="005B3323">
      <w:pPr>
        <w:pStyle w:val="Parrafos"/>
      </w:pPr>
      <w:r w:rsidRPr="00C07EB9">
        <w:rPr>
          <w:noProof/>
        </w:rPr>
        <w:drawing>
          <wp:inline distT="0" distB="0" distL="0" distR="0" wp14:anchorId="327B6003" wp14:editId="421F3180">
            <wp:extent cx="3619500" cy="828675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323" w:rsidRPr="00C07EB9" w:rsidRDefault="005B3323" w:rsidP="005B3323">
      <w:pPr>
        <w:pStyle w:val="Parrafos"/>
      </w:pPr>
    </w:p>
    <w:p w:rsidR="005B3323" w:rsidRDefault="005B3323" w:rsidP="005B3323">
      <w:pPr>
        <w:pStyle w:val="Parrafos"/>
      </w:pPr>
      <w:r w:rsidRPr="00C07EB9">
        <w:rPr>
          <w:b/>
        </w:rPr>
        <w:t>Iniciar()</w:t>
      </w:r>
      <w:r>
        <w:rPr>
          <w:b/>
        </w:rPr>
        <w:t xml:space="preserve">: </w:t>
      </w:r>
      <w:r w:rsidRPr="00C07EB9">
        <w:t>verifica que el txtInicia no este vacío luego inicia el proceso que tenga la dirección que contenía el textbox, limpia el texbox y actualiza.   se encuentra en el botón(btnInicio).</w:t>
      </w:r>
    </w:p>
    <w:p w:rsidR="005B3323" w:rsidRDefault="005B3323" w:rsidP="005B3323">
      <w:pPr>
        <w:pStyle w:val="Parrafos"/>
        <w:rPr>
          <w:noProof/>
        </w:rPr>
      </w:pPr>
      <w:r>
        <w:rPr>
          <w:noProof/>
        </w:rPr>
        <w:lastRenderedPageBreak/>
        <w:drawing>
          <wp:inline distT="0" distB="0" distL="0" distR="0" wp14:anchorId="315946A2" wp14:editId="106F97C6">
            <wp:extent cx="3028950" cy="2524125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323" w:rsidRDefault="005B3323" w:rsidP="005B3323">
      <w:pPr>
        <w:pStyle w:val="Parrafos"/>
        <w:rPr>
          <w:noProof/>
        </w:rPr>
      </w:pPr>
      <w:r>
        <w:rPr>
          <w:noProof/>
        </w:rPr>
        <w:drawing>
          <wp:inline distT="0" distB="0" distL="0" distR="0" wp14:anchorId="059F145B" wp14:editId="7B56648F">
            <wp:extent cx="5400040" cy="205867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534" w:rsidRDefault="00194534" w:rsidP="00194534">
      <w:pPr>
        <w:pStyle w:val="SubTituloPa"/>
      </w:pPr>
      <w:bookmarkStart w:id="21" w:name="_Toc486786365"/>
      <w:r>
        <w:t xml:space="preserve">Funciones de la </w:t>
      </w:r>
      <w:r w:rsidR="007D4D32">
        <w:t>ventana</w:t>
      </w:r>
      <w:r>
        <w:t xml:space="preserve"> de Afinidad</w:t>
      </w:r>
      <w:bookmarkEnd w:id="21"/>
    </w:p>
    <w:p w:rsidR="00194534" w:rsidRDefault="00194534" w:rsidP="00194534">
      <w:pPr>
        <w:pStyle w:val="Parrafos"/>
      </w:pPr>
      <w:r w:rsidRPr="00194534">
        <w:rPr>
          <w:b/>
        </w:rPr>
        <w:t>Kernel()</w:t>
      </w:r>
      <w:r>
        <w:rPr>
          <w:b/>
        </w:rPr>
        <w:t xml:space="preserve"> : </w:t>
      </w:r>
      <w:r>
        <w:t xml:space="preserve"> establece los procesadores del computador.</w:t>
      </w:r>
    </w:p>
    <w:p w:rsidR="00194534" w:rsidRDefault="00194534" w:rsidP="00194534">
      <w:pPr>
        <w:pStyle w:val="Parrafos"/>
      </w:pPr>
      <w:r>
        <w:rPr>
          <w:noProof/>
        </w:rPr>
        <w:drawing>
          <wp:inline distT="0" distB="0" distL="0" distR="0" wp14:anchorId="284207B0" wp14:editId="5D80B25C">
            <wp:extent cx="5343525" cy="1847850"/>
            <wp:effectExtent l="0" t="0" r="9525" b="0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534" w:rsidRDefault="00194534" w:rsidP="00194534">
      <w:pPr>
        <w:pStyle w:val="Parrafos"/>
      </w:pPr>
      <w:r w:rsidRPr="00194534">
        <w:rPr>
          <w:b/>
        </w:rPr>
        <w:t>Aceptar()</w:t>
      </w:r>
      <w:r>
        <w:rPr>
          <w:b/>
        </w:rPr>
        <w:t xml:space="preserve">: </w:t>
      </w:r>
      <w:r>
        <w:t xml:space="preserve">se evalúa que casillas tiene </w:t>
      </w:r>
      <w:r w:rsidRPr="00194534">
        <w:t>checked</w:t>
      </w:r>
      <w:r>
        <w:t xml:space="preserve"> y establece la máscara de bits que corresponde.</w:t>
      </w:r>
    </w:p>
    <w:p w:rsidR="00194534" w:rsidRPr="00194534" w:rsidRDefault="00194534" w:rsidP="00194534">
      <w:pPr>
        <w:pStyle w:val="Parrafos"/>
      </w:pPr>
      <w:r>
        <w:rPr>
          <w:noProof/>
        </w:rPr>
        <w:lastRenderedPageBreak/>
        <w:drawing>
          <wp:inline distT="0" distB="0" distL="0" distR="0" wp14:anchorId="5BF5DDF8" wp14:editId="4AAD3457">
            <wp:extent cx="5400040" cy="2383790"/>
            <wp:effectExtent l="0" t="0" r="0" b="0"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323" w:rsidRDefault="005B3323" w:rsidP="005B3323">
      <w:pPr>
        <w:pStyle w:val="Parrafos"/>
        <w:rPr>
          <w:noProof/>
        </w:rPr>
      </w:pPr>
    </w:p>
    <w:p w:rsidR="005B3323" w:rsidRDefault="005B3323" w:rsidP="005B3323">
      <w:pPr>
        <w:pStyle w:val="SubTituloPa"/>
      </w:pPr>
      <w:bookmarkStart w:id="22" w:name="_Toc486786366"/>
      <w:r>
        <w:t xml:space="preserve">Funciones de la </w:t>
      </w:r>
      <w:r w:rsidR="00FB3330">
        <w:t xml:space="preserve">sección </w:t>
      </w:r>
      <w:r>
        <w:t>de Proceso</w:t>
      </w:r>
      <w:bookmarkEnd w:id="22"/>
    </w:p>
    <w:p w:rsidR="00FB3330" w:rsidRDefault="00FB3330" w:rsidP="00FB3330">
      <w:pPr>
        <w:pStyle w:val="Parrafos"/>
      </w:pPr>
      <w:r>
        <w:rPr>
          <w:noProof/>
        </w:rPr>
        <w:drawing>
          <wp:inline distT="0" distB="0" distL="0" distR="0" wp14:anchorId="3A4843D6" wp14:editId="015F4AAD">
            <wp:extent cx="4862272" cy="2873829"/>
            <wp:effectExtent l="0" t="0" r="0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3078" t="4636" r="22963" b="9311"/>
                    <a:stretch/>
                  </pic:blipFill>
                  <pic:spPr bwMode="auto">
                    <a:xfrm>
                      <a:off x="0" y="0"/>
                      <a:ext cx="4879480" cy="288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3330" w:rsidRDefault="00FB3330" w:rsidP="00FB3330">
      <w:pPr>
        <w:pStyle w:val="Parrafos"/>
      </w:pPr>
    </w:p>
    <w:p w:rsidR="00FB3330" w:rsidRDefault="00FB3330" w:rsidP="00FB3330">
      <w:pPr>
        <w:pStyle w:val="Parrafos"/>
      </w:pPr>
      <w:r>
        <w:t>Nota: para acceder a las cuatro primeras opciones seleccione un proceso.</w:t>
      </w:r>
    </w:p>
    <w:p w:rsidR="00FB3330" w:rsidRDefault="00FB3330" w:rsidP="00FB3330">
      <w:pPr>
        <w:pStyle w:val="Parrafos"/>
      </w:pPr>
    </w:p>
    <w:p w:rsidR="005B3323" w:rsidRDefault="005B3323" w:rsidP="005B3323">
      <w:pPr>
        <w:pStyle w:val="Parrafos"/>
      </w:pPr>
      <w:r w:rsidRPr="005B3323">
        <w:rPr>
          <w:b/>
        </w:rPr>
        <w:t>Detener()</w:t>
      </w:r>
      <w:r>
        <w:rPr>
          <w:b/>
        </w:rPr>
        <w:t xml:space="preserve">: </w:t>
      </w:r>
      <w:r>
        <w:t>finaliza el proceso que selecciono.</w:t>
      </w:r>
    </w:p>
    <w:p w:rsidR="00032ECD" w:rsidRPr="005B3323" w:rsidRDefault="00032ECD" w:rsidP="005B3323">
      <w:pPr>
        <w:pStyle w:val="Parrafos"/>
      </w:pPr>
      <w:r>
        <w:rPr>
          <w:noProof/>
        </w:rPr>
        <w:lastRenderedPageBreak/>
        <w:drawing>
          <wp:inline distT="0" distB="0" distL="0" distR="0" wp14:anchorId="337EE4E5" wp14:editId="00E50157">
            <wp:extent cx="5400040" cy="167640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323" w:rsidRDefault="005B3323" w:rsidP="005B3323">
      <w:pPr>
        <w:pStyle w:val="Parrafos"/>
      </w:pPr>
      <w:r w:rsidRPr="005B3323">
        <w:rPr>
          <w:b/>
        </w:rPr>
        <w:t>DetenerArbolProcess()</w:t>
      </w:r>
      <w:r>
        <w:rPr>
          <w:b/>
        </w:rPr>
        <w:t>:</w:t>
      </w:r>
      <w:r>
        <w:t>finaliza el proceso que selecciono</w:t>
      </w:r>
      <w:r w:rsidR="00032ECD">
        <w:t xml:space="preserve"> y sus subprocesos</w:t>
      </w:r>
      <w:r>
        <w:t>.</w:t>
      </w:r>
    </w:p>
    <w:p w:rsidR="00032ECD" w:rsidRPr="005B3323" w:rsidRDefault="00FB3330" w:rsidP="005B3323">
      <w:pPr>
        <w:pStyle w:val="Parrafos"/>
        <w:rPr>
          <w:b/>
        </w:rPr>
      </w:pPr>
      <w:r>
        <w:rPr>
          <w:noProof/>
        </w:rPr>
        <w:drawing>
          <wp:inline distT="0" distB="0" distL="0" distR="0" wp14:anchorId="5B672ABE" wp14:editId="03BBC831">
            <wp:extent cx="5400040" cy="2519045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323" w:rsidRDefault="005B3323" w:rsidP="005B3323">
      <w:pPr>
        <w:pStyle w:val="Parrafos"/>
      </w:pPr>
      <w:r w:rsidRPr="005B3323">
        <w:rPr>
          <w:b/>
        </w:rPr>
        <w:t>CambioPrioridad()</w:t>
      </w:r>
      <w:r w:rsidR="00032ECD">
        <w:rPr>
          <w:b/>
        </w:rPr>
        <w:t xml:space="preserve">: </w:t>
      </w:r>
      <w:r w:rsidR="00032ECD" w:rsidRPr="00032ECD">
        <w:t xml:space="preserve">modifica </w:t>
      </w:r>
      <w:r w:rsidR="00032ECD">
        <w:t>la prioridad del proceso.</w:t>
      </w:r>
    </w:p>
    <w:p w:rsidR="00FB3330" w:rsidRDefault="00FB3330" w:rsidP="005B3323">
      <w:pPr>
        <w:pStyle w:val="Parrafos"/>
      </w:pPr>
      <w:r>
        <w:rPr>
          <w:noProof/>
        </w:rPr>
        <w:drawing>
          <wp:inline distT="0" distB="0" distL="0" distR="0" wp14:anchorId="47F2C62F" wp14:editId="1E858DD3">
            <wp:extent cx="5400040" cy="307149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323" w:rsidRDefault="00FB3330" w:rsidP="00D76183">
      <w:pPr>
        <w:pStyle w:val="Parrafos"/>
        <w:ind w:firstLine="0"/>
      </w:pPr>
      <w:r>
        <w:lastRenderedPageBreak/>
        <w:t>Estos métodos están contenidos en las opciones del menú contextual (</w:t>
      </w:r>
      <w:r w:rsidRPr="00FB3330">
        <w:t>ContxtProceso</w:t>
      </w:r>
      <w:r>
        <w:t>), y la opción iniciar proceso y cambiar afinidad nos despliegan las ventanas secundarias.</w:t>
      </w:r>
    </w:p>
    <w:p w:rsidR="00FB3330" w:rsidRDefault="00FB3330" w:rsidP="00D76183">
      <w:pPr>
        <w:pStyle w:val="Parrafos"/>
        <w:ind w:firstLine="0"/>
      </w:pPr>
      <w:r>
        <w:rPr>
          <w:noProof/>
        </w:rPr>
        <w:drawing>
          <wp:inline distT="0" distB="0" distL="0" distR="0" wp14:anchorId="5683B506" wp14:editId="2D969A00">
            <wp:extent cx="5372100" cy="127635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534" w:rsidRDefault="00194534" w:rsidP="00D76183">
      <w:pPr>
        <w:pStyle w:val="Parrafos"/>
        <w:ind w:firstLine="0"/>
      </w:pPr>
      <w:r>
        <w:t>Afinidad()</w:t>
      </w:r>
    </w:p>
    <w:p w:rsidR="00FB3330" w:rsidRDefault="00FB3330" w:rsidP="00D76183">
      <w:pPr>
        <w:pStyle w:val="Parrafos"/>
        <w:ind w:firstLine="0"/>
      </w:pPr>
      <w:r>
        <w:rPr>
          <w:noProof/>
        </w:rPr>
        <w:drawing>
          <wp:inline distT="0" distB="0" distL="0" distR="0" wp14:anchorId="1DDFCFF6" wp14:editId="68ED3C8F">
            <wp:extent cx="5362575" cy="952500"/>
            <wp:effectExtent l="0" t="0" r="952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330" w:rsidRDefault="00FB3330" w:rsidP="00A433A5">
      <w:pPr>
        <w:pStyle w:val="SubTituloPa"/>
      </w:pPr>
      <w:bookmarkStart w:id="23" w:name="_Toc486786367"/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-156210</wp:posOffset>
            </wp:positionH>
            <wp:positionV relativeFrom="paragraph">
              <wp:posOffset>220980</wp:posOffset>
            </wp:positionV>
            <wp:extent cx="4852035" cy="2863215"/>
            <wp:effectExtent l="0" t="0" r="5715" b="0"/>
            <wp:wrapSquare wrapText="bothSides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47" t="4966" r="22963" b="9611"/>
                    <a:stretch/>
                  </pic:blipFill>
                  <pic:spPr bwMode="auto">
                    <a:xfrm>
                      <a:off x="0" y="0"/>
                      <a:ext cx="4852035" cy="286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Funciones de la sección de Servicios</w:t>
      </w:r>
      <w:bookmarkEnd w:id="23"/>
    </w:p>
    <w:p w:rsidR="008E61C5" w:rsidRDefault="008E61C5" w:rsidP="008E61C5">
      <w:pPr>
        <w:pStyle w:val="Parrafos"/>
      </w:pPr>
      <w:r>
        <w:rPr>
          <w:b/>
        </w:rPr>
        <w:t>Reanudar</w:t>
      </w:r>
      <w:r w:rsidRPr="00D12451">
        <w:rPr>
          <w:b/>
          <w:lang w:val="es-ES"/>
        </w:rPr>
        <w:t>()</w:t>
      </w:r>
      <w:r>
        <w:rPr>
          <w:b/>
        </w:rPr>
        <w:t xml:space="preserve">: </w:t>
      </w:r>
      <w:r>
        <w:rPr>
          <w:noProof/>
        </w:rPr>
        <w:t>para acceder a esta funcion se debe de seleccionar algun elemento de la lista Luego se estable como el nombre de un servicio, despues se evalua si esta finalizado y si es asi se inica y se le cambia el estatus a corriendo.</w:t>
      </w:r>
    </w:p>
    <w:p w:rsidR="008E61C5" w:rsidRDefault="00B96940" w:rsidP="00934D42">
      <w:pPr>
        <w:pStyle w:val="Parrafos"/>
      </w:pPr>
      <w:r>
        <w:rPr>
          <w:noProof/>
        </w:rPr>
        <w:lastRenderedPageBreak/>
        <w:drawing>
          <wp:inline distT="0" distB="0" distL="0" distR="0" wp14:anchorId="5B30F79E" wp14:editId="5BEFB4C4">
            <wp:extent cx="5400040" cy="259207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330" w:rsidRDefault="008E61C5" w:rsidP="00934D42">
      <w:pPr>
        <w:pStyle w:val="Parrafos"/>
        <w:rPr>
          <w:noProof/>
        </w:rPr>
      </w:pPr>
      <w:r w:rsidRPr="00D12451">
        <w:rPr>
          <w:b/>
          <w:lang w:val="es-ES"/>
        </w:rPr>
        <w:t>Pausar()</w:t>
      </w:r>
      <w:r>
        <w:rPr>
          <w:b/>
        </w:rPr>
        <w:t xml:space="preserve">: </w:t>
      </w:r>
      <w:r>
        <w:rPr>
          <w:noProof/>
        </w:rPr>
        <w:t xml:space="preserve">para acceder a esta funcion se debe de seleccionar algun elemento de la lista Luego se estable como el nombre de un servicio, despues se evalua si esta corriendo y si es asi se </w:t>
      </w:r>
      <w:r w:rsidR="00B96940">
        <w:rPr>
          <w:noProof/>
        </w:rPr>
        <w:t>pausa</w:t>
      </w:r>
      <w:r>
        <w:rPr>
          <w:noProof/>
        </w:rPr>
        <w:t xml:space="preserve"> y se le cambia el estatus a pausado.</w:t>
      </w:r>
    </w:p>
    <w:p w:rsidR="00B96940" w:rsidRDefault="00B96940" w:rsidP="00934D42">
      <w:pPr>
        <w:pStyle w:val="Parrafos"/>
        <w:rPr>
          <w:noProof/>
        </w:rPr>
      </w:pPr>
      <w:r>
        <w:rPr>
          <w:noProof/>
        </w:rPr>
        <w:drawing>
          <wp:inline distT="0" distB="0" distL="0" distR="0" wp14:anchorId="3D81C95A" wp14:editId="24D3C465">
            <wp:extent cx="5400040" cy="2567305"/>
            <wp:effectExtent l="0" t="0" r="0" b="444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940" w:rsidRDefault="00B96940" w:rsidP="00B96940">
      <w:pPr>
        <w:pStyle w:val="Parrafos"/>
        <w:rPr>
          <w:noProof/>
        </w:rPr>
      </w:pPr>
      <w:r w:rsidRPr="00B96940">
        <w:rPr>
          <w:b/>
          <w:lang w:val="es-ES"/>
        </w:rPr>
        <w:t>DetenerServicio()</w:t>
      </w:r>
      <w:r>
        <w:rPr>
          <w:b/>
          <w:lang w:val="es-ES"/>
        </w:rPr>
        <w:t xml:space="preserve">: </w:t>
      </w:r>
      <w:r>
        <w:rPr>
          <w:noProof/>
        </w:rPr>
        <w:t>para acceder a esta funcion se debe de seleccionar algun elemento de la lista Luego se estable como el nombre de un servicio, despues se evalua si esta corriendo y si es asi se finaliza  y se le cambia el estatus a suspendido(detenido).</w:t>
      </w:r>
    </w:p>
    <w:p w:rsidR="00B96940" w:rsidRDefault="00B96940" w:rsidP="00B96940">
      <w:pPr>
        <w:pStyle w:val="Parrafos"/>
        <w:rPr>
          <w:noProof/>
        </w:rPr>
      </w:pPr>
      <w:r>
        <w:rPr>
          <w:noProof/>
        </w:rPr>
        <w:lastRenderedPageBreak/>
        <w:drawing>
          <wp:inline distT="0" distB="0" distL="0" distR="0" wp14:anchorId="46CA3B6B" wp14:editId="59362A14">
            <wp:extent cx="5400040" cy="253682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940" w:rsidRDefault="00B96940" w:rsidP="00B96940">
      <w:pPr>
        <w:pStyle w:val="Parrafos"/>
      </w:pPr>
      <w:r>
        <w:t>Estos métodos están contenidos en las opciones del menú contextual (</w:t>
      </w:r>
      <w:r w:rsidRPr="00B96940">
        <w:t>ContxtServicio</w:t>
      </w:r>
      <w:r>
        <w:t>).</w:t>
      </w:r>
    </w:p>
    <w:p w:rsidR="007F67A1" w:rsidRPr="007F67A1" w:rsidRDefault="007F67A1" w:rsidP="00B96940">
      <w:pPr>
        <w:pStyle w:val="Parrafos"/>
        <w:rPr>
          <w:b/>
          <w:lang w:val="es-ES"/>
        </w:rPr>
      </w:pPr>
      <w:r>
        <w:rPr>
          <w:b/>
        </w:rPr>
        <w:t>M</w:t>
      </w:r>
      <w:r w:rsidRPr="007F67A1">
        <w:rPr>
          <w:b/>
        </w:rPr>
        <w:t>enú contextual(ContxtMenu)</w:t>
      </w:r>
    </w:p>
    <w:p w:rsidR="007F67A1" w:rsidRDefault="007F67A1" w:rsidP="007F67A1">
      <w:pPr>
        <w:pStyle w:val="Parrafos"/>
        <w:rPr>
          <w:noProof/>
        </w:rPr>
      </w:pPr>
      <w:r w:rsidRPr="00D72D1F">
        <w:rPr>
          <w:b/>
          <w:noProof/>
        </w:rPr>
        <w:t>ActualizarTool:</w:t>
      </w:r>
      <w:r>
        <w:rPr>
          <w:noProof/>
        </w:rPr>
        <w:t xml:space="preserve"> Actualiza los datos.</w:t>
      </w:r>
    </w:p>
    <w:p w:rsidR="007F67A1" w:rsidRDefault="007F67A1" w:rsidP="007F67A1">
      <w:pPr>
        <w:pStyle w:val="Parrafos"/>
        <w:rPr>
          <w:noProof/>
        </w:rPr>
      </w:pPr>
      <w:r>
        <w:rPr>
          <w:noProof/>
        </w:rPr>
        <w:drawing>
          <wp:inline distT="0" distB="0" distL="0" distR="0" wp14:anchorId="4FBE0C31" wp14:editId="48E68EFD">
            <wp:extent cx="2076450" cy="714375"/>
            <wp:effectExtent l="0" t="0" r="0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A1" w:rsidRDefault="007F67A1" w:rsidP="007F67A1">
      <w:pPr>
        <w:pStyle w:val="Parrafos"/>
        <w:rPr>
          <w:noProof/>
        </w:rPr>
      </w:pPr>
      <w:r w:rsidRPr="00D72D1F">
        <w:rPr>
          <w:b/>
          <w:noProof/>
        </w:rPr>
        <w:t>SalirTool:</w:t>
      </w:r>
      <w:r>
        <w:rPr>
          <w:noProof/>
        </w:rPr>
        <w:t xml:space="preserve"> Sale de la aplicación.</w:t>
      </w:r>
    </w:p>
    <w:p w:rsidR="007F67A1" w:rsidRDefault="007F67A1" w:rsidP="007F67A1">
      <w:pPr>
        <w:pStyle w:val="Parrafos"/>
        <w:rPr>
          <w:noProof/>
        </w:rPr>
      </w:pPr>
      <w:r>
        <w:rPr>
          <w:noProof/>
        </w:rPr>
        <w:drawing>
          <wp:inline distT="0" distB="0" distL="0" distR="0" wp14:anchorId="50085BEC" wp14:editId="6BBB48AB">
            <wp:extent cx="1609725" cy="733425"/>
            <wp:effectExtent l="0" t="0" r="9525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A1" w:rsidRDefault="007F67A1" w:rsidP="007F67A1">
      <w:pPr>
        <w:pStyle w:val="TitulosParrafos"/>
      </w:pPr>
      <w:bookmarkStart w:id="24" w:name="_Toc486303113"/>
      <w:bookmarkStart w:id="25" w:name="_Toc486786368"/>
      <w:r>
        <w:t>Resultados Obtenidos</w:t>
      </w:r>
      <w:bookmarkEnd w:id="24"/>
      <w:bookmarkEnd w:id="25"/>
    </w:p>
    <w:p w:rsidR="007F67A1" w:rsidRPr="00C772A4" w:rsidRDefault="007F67A1" w:rsidP="007F67A1">
      <w:pPr>
        <w:pStyle w:val="Parrafos"/>
      </w:pPr>
      <w:r w:rsidRPr="00C772A4">
        <w:t>Como resulta del desarrollo de este proyecto se obtuvo una aplicación la cual se puede consultar los datos de los procesos y servicios que estén ejecutándose en el equipo. Además de cuantos procesos hay, cuantos servicios estén corriendo y cuantos están suspendidos, cuanto porcentaje de memoria física y virtual se está utilizando.</w:t>
      </w:r>
      <w:r>
        <w:t xml:space="preserve"> S</w:t>
      </w:r>
      <w:r w:rsidRPr="00C772A4">
        <w:t xml:space="preserve">e puede iniciar </w:t>
      </w:r>
      <w:r>
        <w:t xml:space="preserve">un </w:t>
      </w:r>
      <w:r w:rsidRPr="00C772A4">
        <w:t>proceso</w:t>
      </w:r>
      <w:r>
        <w:t>/servicio</w:t>
      </w:r>
      <w:r w:rsidRPr="00C772A4">
        <w:t xml:space="preserve"> o finalizar un proceso</w:t>
      </w:r>
      <w:r>
        <w:t>/servicio</w:t>
      </w:r>
      <w:r w:rsidRPr="00C772A4">
        <w:t xml:space="preserve"> que este en ejecución, y en el caso de los servicios se puede suspender(pausar) o reanudar.</w:t>
      </w:r>
    </w:p>
    <w:p w:rsidR="00B96940" w:rsidRDefault="007F67A1" w:rsidP="00B96940">
      <w:pPr>
        <w:pStyle w:val="Parrafos"/>
      </w:pPr>
      <w:r>
        <w:lastRenderedPageBreak/>
        <w:t>También en los procesos se puede cambiar la prioridad y la afinidad de n proceso seleccionado.</w:t>
      </w:r>
    </w:p>
    <w:p w:rsidR="00F7444B" w:rsidRDefault="00F7444B" w:rsidP="00B96940">
      <w:pPr>
        <w:pStyle w:val="Parrafos"/>
      </w:pPr>
      <w:r>
        <w:rPr>
          <w:noProof/>
        </w:rPr>
        <w:drawing>
          <wp:inline distT="0" distB="0" distL="0" distR="0" wp14:anchorId="74A12C09" wp14:editId="1877AF31">
            <wp:extent cx="4622165" cy="2903973"/>
            <wp:effectExtent l="0" t="0" r="6985" b="0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22142" t="3642" r="23522" b="9623"/>
                    <a:stretch/>
                  </pic:blipFill>
                  <pic:spPr bwMode="auto">
                    <a:xfrm>
                      <a:off x="0" y="0"/>
                      <a:ext cx="4634035" cy="291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444B" w:rsidRDefault="00F7444B" w:rsidP="00B96940">
      <w:pPr>
        <w:pStyle w:val="Parrafos"/>
      </w:pPr>
      <w:r>
        <w:rPr>
          <w:noProof/>
        </w:rPr>
        <w:drawing>
          <wp:inline distT="0" distB="0" distL="0" distR="0" wp14:anchorId="56719DA4" wp14:editId="741F3727">
            <wp:extent cx="5400040" cy="3896995"/>
            <wp:effectExtent l="0" t="0" r="0" b="8255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4B" w:rsidRDefault="00F7444B" w:rsidP="00B96940">
      <w:pPr>
        <w:pStyle w:val="Parrafos"/>
      </w:pPr>
      <w:r>
        <w:rPr>
          <w:noProof/>
        </w:rPr>
        <w:lastRenderedPageBreak/>
        <w:drawing>
          <wp:inline distT="0" distB="0" distL="0" distR="0" wp14:anchorId="5C5C0BA3" wp14:editId="17448AB5">
            <wp:extent cx="5400040" cy="1445895"/>
            <wp:effectExtent l="0" t="0" r="0" b="1905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4B" w:rsidRDefault="00F7444B" w:rsidP="00B96940">
      <w:pPr>
        <w:pStyle w:val="Parrafos"/>
      </w:pPr>
      <w:r>
        <w:t>Después de dar clic en iniciar se recomienda refrescar la aplicación dando clic en actualizar en la ventana principal.</w:t>
      </w:r>
    </w:p>
    <w:p w:rsidR="00F7444B" w:rsidRDefault="00F7444B" w:rsidP="00B96940">
      <w:pPr>
        <w:pStyle w:val="Parrafos"/>
      </w:pPr>
      <w:r>
        <w:rPr>
          <w:noProof/>
        </w:rPr>
        <w:drawing>
          <wp:inline distT="0" distB="0" distL="0" distR="0" wp14:anchorId="45789F60" wp14:editId="57D8EC3E">
            <wp:extent cx="5073639" cy="2792730"/>
            <wp:effectExtent l="0" t="0" r="0" b="7620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1166" r="23149" b="7982"/>
                    <a:stretch/>
                  </pic:blipFill>
                  <pic:spPr bwMode="auto">
                    <a:xfrm>
                      <a:off x="0" y="0"/>
                      <a:ext cx="5082322" cy="279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444B" w:rsidRDefault="00F7444B" w:rsidP="00B96940">
      <w:pPr>
        <w:pStyle w:val="Parrafos"/>
      </w:pPr>
      <w:r>
        <w:rPr>
          <w:noProof/>
        </w:rPr>
        <w:lastRenderedPageBreak/>
        <w:drawing>
          <wp:inline distT="0" distB="0" distL="0" distR="0" wp14:anchorId="4C387C50" wp14:editId="5526AB6C">
            <wp:extent cx="5400040" cy="4676140"/>
            <wp:effectExtent l="0" t="0" r="0" b="0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6FA" w:rsidRDefault="008E46FA" w:rsidP="00B96940">
      <w:pPr>
        <w:pStyle w:val="Parrafos"/>
      </w:pPr>
      <w:r>
        <w:rPr>
          <w:noProof/>
        </w:rPr>
        <w:drawing>
          <wp:inline distT="0" distB="0" distL="0" distR="0" wp14:anchorId="23484C96" wp14:editId="55B8388A">
            <wp:extent cx="4947865" cy="2661920"/>
            <wp:effectExtent l="0" t="0" r="5715" b="5080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23261" t="4636" r="23149" b="7631"/>
                    <a:stretch/>
                  </pic:blipFill>
                  <pic:spPr bwMode="auto">
                    <a:xfrm>
                      <a:off x="0" y="0"/>
                      <a:ext cx="4953426" cy="2664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6FA" w:rsidRDefault="008E46FA" w:rsidP="00B96940">
      <w:pPr>
        <w:pStyle w:val="Parrafos"/>
      </w:pPr>
      <w:r>
        <w:rPr>
          <w:noProof/>
        </w:rPr>
        <w:drawing>
          <wp:inline distT="0" distB="0" distL="0" distR="0" wp14:anchorId="54D4C7D2" wp14:editId="6D51B3CB">
            <wp:extent cx="5400040" cy="762000"/>
            <wp:effectExtent l="0" t="0" r="0" b="0"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6FA" w:rsidRDefault="008E46FA" w:rsidP="00B96940">
      <w:pPr>
        <w:pStyle w:val="Parrafos"/>
      </w:pPr>
      <w:r>
        <w:rPr>
          <w:noProof/>
        </w:rPr>
        <w:lastRenderedPageBreak/>
        <w:drawing>
          <wp:inline distT="0" distB="0" distL="0" distR="0" wp14:anchorId="1E41C623" wp14:editId="769E8AC2">
            <wp:extent cx="4843306" cy="2641600"/>
            <wp:effectExtent l="0" t="0" r="0" b="6350"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23448" t="4636" r="22777" b="8318"/>
                    <a:stretch/>
                  </pic:blipFill>
                  <pic:spPr bwMode="auto">
                    <a:xfrm>
                      <a:off x="0" y="0"/>
                      <a:ext cx="4849560" cy="2645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6FA" w:rsidRDefault="008E46FA" w:rsidP="00B96940">
      <w:pPr>
        <w:pStyle w:val="Parrafos"/>
      </w:pPr>
      <w:r>
        <w:rPr>
          <w:noProof/>
        </w:rPr>
        <w:drawing>
          <wp:inline distT="0" distB="0" distL="0" distR="0" wp14:anchorId="69D434F4" wp14:editId="6FE89DAD">
            <wp:extent cx="5400040" cy="817880"/>
            <wp:effectExtent l="0" t="0" r="0" b="1270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6FA" w:rsidRDefault="008E46FA" w:rsidP="00B96940">
      <w:pPr>
        <w:pStyle w:val="Parrafos"/>
      </w:pPr>
      <w:r>
        <w:rPr>
          <w:noProof/>
        </w:rPr>
        <w:drawing>
          <wp:inline distT="0" distB="0" distL="0" distR="0" wp14:anchorId="49AF10CE" wp14:editId="62455D99">
            <wp:extent cx="5400040" cy="3520440"/>
            <wp:effectExtent l="0" t="0" r="0" b="3810"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6FA" w:rsidRDefault="008E46FA" w:rsidP="00B96940">
      <w:pPr>
        <w:pStyle w:val="Parrafos"/>
      </w:pPr>
      <w:r>
        <w:rPr>
          <w:noProof/>
        </w:rPr>
        <w:lastRenderedPageBreak/>
        <w:drawing>
          <wp:inline distT="0" distB="0" distL="0" distR="0" wp14:anchorId="7B9C027F" wp14:editId="19290754">
            <wp:extent cx="3095625" cy="3190875"/>
            <wp:effectExtent l="0" t="0" r="9525" b="9525"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6FA" w:rsidRDefault="008E46FA" w:rsidP="00B96940">
      <w:pPr>
        <w:pStyle w:val="Parrafos"/>
      </w:pPr>
      <w:r>
        <w:rPr>
          <w:noProof/>
        </w:rPr>
        <w:drawing>
          <wp:inline distT="0" distB="0" distL="0" distR="0" wp14:anchorId="2DD71F41" wp14:editId="6106BE17">
            <wp:extent cx="5400040" cy="789940"/>
            <wp:effectExtent l="0" t="0" r="0" b="0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F1" w:rsidRDefault="00531CF1" w:rsidP="00B96940">
      <w:pPr>
        <w:pStyle w:val="Parrafos"/>
      </w:pPr>
      <w:r>
        <w:rPr>
          <w:noProof/>
        </w:rPr>
        <w:drawing>
          <wp:inline distT="0" distB="0" distL="0" distR="0" wp14:anchorId="1167E986" wp14:editId="2B4130D0">
            <wp:extent cx="5400040" cy="774065"/>
            <wp:effectExtent l="0" t="0" r="0" b="6985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F1" w:rsidRDefault="00531CF1" w:rsidP="00B96940">
      <w:pPr>
        <w:pStyle w:val="Parrafos"/>
      </w:pPr>
      <w:r>
        <w:rPr>
          <w:noProof/>
        </w:rPr>
        <w:drawing>
          <wp:inline distT="0" distB="0" distL="0" distR="0" wp14:anchorId="1F8A9875" wp14:editId="4BDCB603">
            <wp:extent cx="5400040" cy="915035"/>
            <wp:effectExtent l="0" t="0" r="0" b="0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EA2" w:rsidRDefault="00D43EA2" w:rsidP="00D43EA2">
      <w:pPr>
        <w:pStyle w:val="SubTituloPa"/>
      </w:pPr>
      <w:bookmarkStart w:id="26" w:name="_Toc486786369"/>
      <w:r>
        <w:lastRenderedPageBreak/>
        <w:t>Versión Anterior(Beta)</w:t>
      </w:r>
      <w:bookmarkEnd w:id="26"/>
    </w:p>
    <w:p w:rsidR="00D43EA2" w:rsidRDefault="00D43EA2" w:rsidP="00D43EA2">
      <w:pPr>
        <w:pStyle w:val="Parrafos"/>
      </w:pPr>
      <w:r>
        <w:rPr>
          <w:noProof/>
        </w:rPr>
        <w:drawing>
          <wp:inline distT="0" distB="0" distL="0" distR="0" wp14:anchorId="74DEF2F9" wp14:editId="281C35A4">
            <wp:extent cx="5400040" cy="2592070"/>
            <wp:effectExtent l="0" t="0" r="0" b="0"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EA2" w:rsidRDefault="00D43EA2" w:rsidP="00D43EA2">
      <w:pPr>
        <w:pStyle w:val="Parrafos"/>
      </w:pPr>
      <w:r>
        <w:rPr>
          <w:noProof/>
        </w:rPr>
        <w:drawing>
          <wp:inline distT="0" distB="0" distL="0" distR="0" wp14:anchorId="14E06B52" wp14:editId="0081D3F4">
            <wp:extent cx="5400040" cy="2540000"/>
            <wp:effectExtent l="0" t="0" r="0" b="0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4B" w:rsidRPr="008D385C" w:rsidRDefault="00D43EA2" w:rsidP="008D385C">
      <w:pPr>
        <w:pStyle w:val="Parrafos"/>
      </w:pPr>
      <w:r w:rsidRPr="008D385C">
        <w:t xml:space="preserve">Nota: Realiza todo lo que realiza la versión actual, solo que se descartó por lo incomodo de tener cada dato en diferentes listas. </w:t>
      </w:r>
    </w:p>
    <w:sectPr w:rsidR="00F7444B" w:rsidRPr="008D385C" w:rsidSect="002361E7">
      <w:headerReference w:type="default" r:id="rId57"/>
      <w:footerReference w:type="default" r:id="rId5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91B21" w:rsidRDefault="00391B21" w:rsidP="002361E7">
      <w:pPr>
        <w:spacing w:after="0" w:line="240" w:lineRule="auto"/>
      </w:pPr>
      <w:r>
        <w:separator/>
      </w:r>
    </w:p>
  </w:endnote>
  <w:endnote w:type="continuationSeparator" w:id="0">
    <w:p w:rsidR="00391B21" w:rsidRDefault="00391B21" w:rsidP="002361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361E7" w:rsidRPr="002361E7" w:rsidRDefault="00391B21" w:rsidP="002361E7">
    <w:pPr>
      <w:pStyle w:val="Piedepgina"/>
      <w:jc w:val="center"/>
      <w:rPr>
        <w:color w:val="4472C4" w:themeColor="accent1"/>
      </w:rPr>
    </w:pPr>
    <w:r>
      <w:rPr>
        <w:color w:val="4472C4" w:themeColor="accent1"/>
      </w:rPr>
      <w:pict>
        <v:rect id="_x0000_i1025" style="width:0;height:1.5pt" o:hralign="center" o:hrstd="t" o:hr="t" fillcolor="#a0a0a0" stroked="f"/>
      </w:pict>
    </w:r>
  </w:p>
  <w:p w:rsidR="002361E7" w:rsidRPr="002361E7" w:rsidRDefault="002361E7" w:rsidP="002361E7">
    <w:pPr>
      <w:pStyle w:val="Sinespaciado"/>
      <w:rPr>
        <w:color w:val="595959" w:themeColor="text1" w:themeTint="A6"/>
        <w:sz w:val="20"/>
        <w:szCs w:val="20"/>
      </w:rPr>
    </w:pPr>
    <w:r>
      <w:rPr>
        <w:caps/>
        <w:color w:val="595959" w:themeColor="text1" w:themeTint="A6"/>
        <w:sz w:val="20"/>
        <w:szCs w:val="20"/>
      </w:rPr>
      <w:t>Universidad Hispanoamericana</w:t>
    </w:r>
    <w:r>
      <w:rPr>
        <w:caps/>
        <w:color w:val="595959" w:themeColor="text1" w:themeTint="A6"/>
        <w:sz w:val="20"/>
        <w:szCs w:val="20"/>
      </w:rPr>
      <w:tab/>
    </w:r>
    <w:r>
      <w:rPr>
        <w:caps/>
        <w:color w:val="595959" w:themeColor="text1" w:themeTint="A6"/>
        <w:sz w:val="20"/>
        <w:szCs w:val="20"/>
      </w:rPr>
      <w:tab/>
    </w:r>
    <w:r>
      <w:rPr>
        <w:caps/>
        <w:color w:val="595959" w:themeColor="text1" w:themeTint="A6"/>
        <w:sz w:val="20"/>
        <w:szCs w:val="20"/>
      </w:rPr>
      <w:tab/>
    </w:r>
    <w:r>
      <w:rPr>
        <w:caps/>
        <w:color w:val="595959" w:themeColor="text1" w:themeTint="A6"/>
        <w:sz w:val="20"/>
        <w:szCs w:val="20"/>
      </w:rPr>
      <w:tab/>
    </w:r>
    <w:r>
      <w:rPr>
        <w:caps/>
        <w:color w:val="595959" w:themeColor="text1" w:themeTint="A6"/>
        <w:sz w:val="20"/>
        <w:szCs w:val="20"/>
      </w:rPr>
      <w:tab/>
    </w:r>
    <w:r>
      <w:rPr>
        <w:caps/>
        <w:color w:val="595959" w:themeColor="text1" w:themeTint="A6"/>
        <w:sz w:val="20"/>
        <w:szCs w:val="20"/>
      </w:rPr>
      <w:tab/>
    </w:r>
    <w:r>
      <w:rPr>
        <w:color w:val="4472C4" w:themeColor="accent1"/>
      </w:rPr>
      <w:t xml:space="preserve">Página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PAGE  \* Arabic  \* MERGEFORMAT</w:instrText>
    </w:r>
    <w:r>
      <w:rPr>
        <w:color w:val="4472C4" w:themeColor="accent1"/>
      </w:rPr>
      <w:fldChar w:fldCharType="separate"/>
    </w:r>
    <w:r w:rsidR="000A6B1A">
      <w:rPr>
        <w:noProof/>
        <w:color w:val="4472C4" w:themeColor="accent1"/>
      </w:rPr>
      <w:t>21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de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NUMPAGES  \* Arabic  \* MERGEFORMAT</w:instrText>
    </w:r>
    <w:r>
      <w:rPr>
        <w:color w:val="4472C4" w:themeColor="accent1"/>
      </w:rPr>
      <w:fldChar w:fldCharType="separate"/>
    </w:r>
    <w:r w:rsidR="000A6B1A">
      <w:rPr>
        <w:noProof/>
        <w:color w:val="4472C4" w:themeColor="accent1"/>
      </w:rPr>
      <w:t>21</w:t>
    </w:r>
    <w:r>
      <w:rPr>
        <w:color w:val="4472C4" w:themeColor="accent1"/>
      </w:rPr>
      <w:fldChar w:fldCharType="end"/>
    </w:r>
  </w:p>
  <w:p w:rsidR="002361E7" w:rsidRDefault="002361E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91B21" w:rsidRDefault="00391B21" w:rsidP="002361E7">
      <w:pPr>
        <w:spacing w:after="0" w:line="240" w:lineRule="auto"/>
      </w:pPr>
      <w:r>
        <w:separator/>
      </w:r>
    </w:p>
  </w:footnote>
  <w:footnote w:type="continuationSeparator" w:id="0">
    <w:p w:rsidR="00391B21" w:rsidRDefault="00391B21" w:rsidP="002361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361E7" w:rsidRDefault="002361E7">
    <w:pPr>
      <w:pStyle w:val="Encabezado"/>
    </w:pPr>
    <w:r>
      <w:rPr>
        <w:noProof/>
        <w:lang w:eastAsia="es-ES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2361E7" w:rsidRDefault="00934D42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Proyecto Programable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ángulo 197" o:spid="_x0000_s1028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2361E7" w:rsidRDefault="00934D42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Proyecto Programable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BE336E"/>
    <w:multiLevelType w:val="hybridMultilevel"/>
    <w:tmpl w:val="87D0A998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20C2E98"/>
    <w:multiLevelType w:val="hybridMultilevel"/>
    <w:tmpl w:val="5F301C98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9122890"/>
    <w:multiLevelType w:val="hybridMultilevel"/>
    <w:tmpl w:val="CC9C02C6"/>
    <w:lvl w:ilvl="0" w:tplc="0C0A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C426EE3"/>
    <w:multiLevelType w:val="hybridMultilevel"/>
    <w:tmpl w:val="A4027320"/>
    <w:lvl w:ilvl="0" w:tplc="0C0A0001">
      <w:start w:val="1"/>
      <w:numFmt w:val="bullet"/>
      <w:lvlText w:val=""/>
      <w:lvlJc w:val="left"/>
      <w:pPr>
        <w:ind w:left="21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4D42"/>
    <w:rsid w:val="00032ECD"/>
    <w:rsid w:val="000A6B1A"/>
    <w:rsid w:val="00175EA5"/>
    <w:rsid w:val="00194534"/>
    <w:rsid w:val="001E1D4F"/>
    <w:rsid w:val="002361E7"/>
    <w:rsid w:val="00391B21"/>
    <w:rsid w:val="003C037E"/>
    <w:rsid w:val="00531CF1"/>
    <w:rsid w:val="005B3323"/>
    <w:rsid w:val="006E729C"/>
    <w:rsid w:val="00736873"/>
    <w:rsid w:val="007D4D32"/>
    <w:rsid w:val="007F67A1"/>
    <w:rsid w:val="00863835"/>
    <w:rsid w:val="008D385C"/>
    <w:rsid w:val="008E46FA"/>
    <w:rsid w:val="008E61C5"/>
    <w:rsid w:val="00934D42"/>
    <w:rsid w:val="009E0EA2"/>
    <w:rsid w:val="009F0F53"/>
    <w:rsid w:val="00A06C39"/>
    <w:rsid w:val="00A433A5"/>
    <w:rsid w:val="00AD0AE9"/>
    <w:rsid w:val="00B96940"/>
    <w:rsid w:val="00C26499"/>
    <w:rsid w:val="00C57A4A"/>
    <w:rsid w:val="00CD4963"/>
    <w:rsid w:val="00D43EA2"/>
    <w:rsid w:val="00D76183"/>
    <w:rsid w:val="00E131AA"/>
    <w:rsid w:val="00EA0C9E"/>
    <w:rsid w:val="00F7444B"/>
    <w:rsid w:val="00FB3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A70437"/>
  <w15:chartTrackingRefBased/>
  <w15:docId w15:val="{ECBCCC4E-CA01-42F2-87DD-CE7D4CCE2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CR"/>
    </w:rPr>
  </w:style>
  <w:style w:type="paragraph" w:styleId="Ttulo1">
    <w:name w:val="heading 1"/>
    <w:basedOn w:val="Normal"/>
    <w:next w:val="Normal"/>
    <w:link w:val="Ttulo1Car"/>
    <w:uiPriority w:val="9"/>
    <w:qFormat/>
    <w:rsid w:val="001E1D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361E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361E7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2361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61E7"/>
  </w:style>
  <w:style w:type="paragraph" w:styleId="Piedepgina">
    <w:name w:val="footer"/>
    <w:basedOn w:val="Normal"/>
    <w:link w:val="PiedepginaCar"/>
    <w:uiPriority w:val="99"/>
    <w:unhideWhenUsed/>
    <w:rsid w:val="002361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61E7"/>
  </w:style>
  <w:style w:type="paragraph" w:customStyle="1" w:styleId="Parrafos">
    <w:name w:val="Parrafos"/>
    <w:basedOn w:val="Normal"/>
    <w:qFormat/>
    <w:rsid w:val="001E1D4F"/>
    <w:pPr>
      <w:spacing w:line="360" w:lineRule="auto"/>
      <w:ind w:firstLine="709"/>
      <w:jc w:val="both"/>
    </w:pPr>
    <w:rPr>
      <w:rFonts w:ascii="Arial" w:hAnsi="Arial"/>
      <w:sz w:val="24"/>
    </w:rPr>
  </w:style>
  <w:style w:type="paragraph" w:customStyle="1" w:styleId="TitulosParrafos">
    <w:name w:val="TitulosParrafos"/>
    <w:basedOn w:val="Ttulo1"/>
    <w:link w:val="TitulosParrafosCar"/>
    <w:qFormat/>
    <w:rsid w:val="001E1D4F"/>
    <w:rPr>
      <w:rFonts w:ascii="Arial" w:hAnsi="Arial"/>
      <w:b/>
      <w:u w:val="single"/>
    </w:rPr>
  </w:style>
  <w:style w:type="paragraph" w:customStyle="1" w:styleId="SubTituloPa">
    <w:name w:val="SubTituloPa"/>
    <w:basedOn w:val="TitulosParrafos"/>
    <w:link w:val="SubTituloPaCar"/>
    <w:qFormat/>
    <w:rsid w:val="001E1D4F"/>
    <w:rPr>
      <w:color w:val="6188CD"/>
      <w:sz w:val="28"/>
    </w:rPr>
  </w:style>
  <w:style w:type="character" w:customStyle="1" w:styleId="Ttulo1Car">
    <w:name w:val="Título 1 Car"/>
    <w:basedOn w:val="Fuentedeprrafopredeter"/>
    <w:link w:val="Ttulo1"/>
    <w:uiPriority w:val="9"/>
    <w:rsid w:val="001E1D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ulosParrafosCar">
    <w:name w:val="TitulosParrafos Car"/>
    <w:basedOn w:val="Ttulo1Car"/>
    <w:link w:val="TitulosParrafos"/>
    <w:rsid w:val="001E1D4F"/>
    <w:rPr>
      <w:rFonts w:ascii="Arial" w:eastAsiaTheme="majorEastAsia" w:hAnsi="Arial" w:cstheme="majorBidi"/>
      <w:b/>
      <w:color w:val="2F5496" w:themeColor="accent1" w:themeShade="BF"/>
      <w:sz w:val="32"/>
      <w:szCs w:val="32"/>
      <w:u w:val="single"/>
    </w:rPr>
  </w:style>
  <w:style w:type="character" w:customStyle="1" w:styleId="SubTituloPaCar">
    <w:name w:val="SubTituloPa Car"/>
    <w:basedOn w:val="TitulosParrafosCar"/>
    <w:link w:val="SubTituloPa"/>
    <w:rsid w:val="001E1D4F"/>
    <w:rPr>
      <w:rFonts w:ascii="Arial" w:eastAsiaTheme="majorEastAsia" w:hAnsi="Arial" w:cstheme="majorBidi"/>
      <w:b/>
      <w:color w:val="6188CD"/>
      <w:sz w:val="28"/>
      <w:szCs w:val="32"/>
      <w:u w:val="single"/>
    </w:rPr>
  </w:style>
  <w:style w:type="character" w:styleId="Hipervnculo">
    <w:name w:val="Hyperlink"/>
    <w:basedOn w:val="Fuentedeprrafopredeter"/>
    <w:uiPriority w:val="99"/>
    <w:unhideWhenUsed/>
    <w:rsid w:val="00194534"/>
    <w:rPr>
      <w:color w:val="0000FF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7D4D32"/>
    <w:pPr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7D4D3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IAFERNANDA\Documents\Plantillas%20personalizadas%20de%20Office\UniversidadHispanoamerican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09F05348-B57F-4F9E-AEDC-3D853BE88D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UniversidadHispanoamericana.dotx</Template>
  <TotalTime>0</TotalTime>
  <Pages>22</Pages>
  <Words>1154</Words>
  <Characters>6351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Programable</vt:lpstr>
    </vt:vector>
  </TitlesOfParts>
  <Company>uNIVERSIDAD HISPANOAMERICANA</Company>
  <LinksUpToDate>false</LinksUpToDate>
  <CharactersWithSpaces>7491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Programable</dc:title>
  <dc:subject>(Visor de Procesos/Servicios).</dc:subject>
  <dc:creator>MARIA FERNANDA ACUÑA SALAS                              RIGOBERTO ZUNIGA CASTELLANOS</dc:creator>
  <cp:keywords>Universidad</cp:keywords>
  <dc:description/>
  <cp:lastModifiedBy>Maria Fernanda Acuña Salas</cp:lastModifiedBy>
  <cp:revision>2</cp:revision>
  <dcterms:created xsi:type="dcterms:W3CDTF">2017-07-03T01:21:00Z</dcterms:created>
  <dcterms:modified xsi:type="dcterms:W3CDTF">2017-07-03T01:21:00Z</dcterms:modified>
</cp:coreProperties>
</file>